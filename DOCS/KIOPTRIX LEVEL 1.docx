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36A5" w:rsidRPr="00AB4981" w:rsidRDefault="003F39A3" w:rsidP="00AB4981">
      <w:pPr>
        <w:pStyle w:val="Title"/>
      </w:pPr>
      <w:r>
        <w:t>KIOPTRIX: LEVEL 1</w:t>
      </w:r>
    </w:p>
    <w:p w:rsidR="00EF36A5" w:rsidRPr="004129B7" w:rsidRDefault="003F39A3" w:rsidP="004129B7">
      <w:pPr>
        <w:pStyle w:val="Title"/>
      </w:pPr>
      <w:r>
        <w:t>ORDER SUMMARY</w:t>
      </w:r>
    </w:p>
    <w:p w:rsidR="00D0550B" w:rsidRPr="00D0550B" w:rsidRDefault="00A72921" w:rsidP="003F39A3">
      <w:pPr>
        <w:pStyle w:val="Details"/>
      </w:pPr>
      <w:sdt>
        <w:sdtPr>
          <w:rPr>
            <w:rStyle w:val="Bold"/>
          </w:rPr>
          <w:id w:val="-2126385715"/>
          <w:placeholder>
            <w:docPart w:val="F5ED285FE6144A38801ACC632395C4D6"/>
          </w:placeholder>
          <w:temporary/>
          <w:showingPlcHdr/>
          <w15:appearance w15:val="hidden"/>
        </w:sdtPr>
        <w:sdtEndPr>
          <w:rPr>
            <w:rStyle w:val="Bold"/>
          </w:rPr>
        </w:sdtEndPr>
        <w:sdtContent>
          <w:r w:rsidR="004129B7" w:rsidRPr="004129B7">
            <w:rPr>
              <w:rStyle w:val="Bold"/>
            </w:rPr>
            <w:t>Date:</w:t>
          </w:r>
        </w:sdtContent>
      </w:sdt>
      <w:r w:rsidR="004129B7" w:rsidRPr="004129B7">
        <w:t xml:space="preserve"> </w:t>
      </w:r>
      <w:r w:rsidR="003F39A3">
        <w:t>15-01-2023</w:t>
      </w:r>
    </w:p>
    <w:tbl>
      <w:tblPr>
        <w:tblStyle w:val="ListTable6Colorful"/>
        <w:tblW w:w="5493" w:type="pct"/>
        <w:tblLayout w:type="fixed"/>
        <w:tblCellMar>
          <w:left w:w="0" w:type="dxa"/>
        </w:tblCellMar>
        <w:tblLook w:val="0620" w:firstRow="1" w:lastRow="0" w:firstColumn="0" w:lastColumn="0" w:noHBand="1" w:noVBand="1"/>
        <w:tblDescription w:val="Agenda items table"/>
      </w:tblPr>
      <w:tblGrid>
        <w:gridCol w:w="1401"/>
        <w:gridCol w:w="7236"/>
        <w:gridCol w:w="1646"/>
      </w:tblGrid>
      <w:tr w:rsidR="00D0550B" w:rsidRPr="00D0550B" w:rsidTr="00EE5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8"/>
          <w:tblHeader/>
        </w:trPr>
        <w:tc>
          <w:tcPr>
            <w:tcW w:w="1401" w:type="dxa"/>
            <w:tcBorders>
              <w:top w:val="single" w:sz="18" w:space="0" w:color="44546A" w:themeColor="text2"/>
              <w:bottom w:val="single" w:sz="18" w:space="0" w:color="44546A" w:themeColor="text2"/>
            </w:tcBorders>
            <w:shd w:val="clear" w:color="auto" w:fill="C0F400" w:themeFill="accent1"/>
            <w:vAlign w:val="center"/>
          </w:tcPr>
          <w:p w:rsidR="00D0550B" w:rsidRPr="00D0550B" w:rsidRDefault="003F39A3" w:rsidP="00D0550B">
            <w:pPr>
              <w:jc w:val="center"/>
            </w:pPr>
            <w:r>
              <w:t xml:space="preserve">Step </w:t>
            </w:r>
          </w:p>
        </w:tc>
        <w:tc>
          <w:tcPr>
            <w:tcW w:w="7236" w:type="dxa"/>
            <w:tcBorders>
              <w:top w:val="single" w:sz="18" w:space="0" w:color="44546A" w:themeColor="text2"/>
              <w:bottom w:val="single" w:sz="18" w:space="0" w:color="44546A" w:themeColor="text2"/>
            </w:tcBorders>
            <w:shd w:val="clear" w:color="auto" w:fill="C0F400" w:themeFill="accent1"/>
            <w:vAlign w:val="center"/>
          </w:tcPr>
          <w:p w:rsidR="00D0550B" w:rsidRPr="00D0550B" w:rsidRDefault="003F39A3" w:rsidP="00D0550B">
            <w:pPr>
              <w:jc w:val="center"/>
            </w:pPr>
            <w:r>
              <w:t>Description’s</w:t>
            </w:r>
          </w:p>
        </w:tc>
        <w:tc>
          <w:tcPr>
            <w:tcW w:w="1646" w:type="dxa"/>
            <w:tcBorders>
              <w:top w:val="single" w:sz="18" w:space="0" w:color="44546A" w:themeColor="text2"/>
              <w:bottom w:val="single" w:sz="18" w:space="0" w:color="44546A" w:themeColor="text2"/>
            </w:tcBorders>
            <w:shd w:val="clear" w:color="auto" w:fill="C0F400" w:themeFill="accent1"/>
            <w:vAlign w:val="center"/>
          </w:tcPr>
          <w:p w:rsidR="00D0550B" w:rsidRPr="00D0550B" w:rsidRDefault="00D0550B" w:rsidP="00D0550B">
            <w:pPr>
              <w:jc w:val="center"/>
            </w:pPr>
          </w:p>
        </w:tc>
      </w:tr>
      <w:tr w:rsidR="00D0550B" w:rsidRPr="00D0550B" w:rsidTr="00EE5B33">
        <w:trPr>
          <w:trHeight w:val="808"/>
        </w:trPr>
        <w:tc>
          <w:tcPr>
            <w:tcW w:w="1401" w:type="dxa"/>
            <w:tcBorders>
              <w:top w:val="single" w:sz="18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826F80" w:rsidRDefault="003F39A3" w:rsidP="00D0550B">
            <w:pPr>
              <w:rPr>
                <w:i/>
              </w:rPr>
            </w:pPr>
            <w:r w:rsidRPr="00826F80">
              <w:rPr>
                <w:i/>
              </w:rPr>
              <w:t>1</w:t>
            </w:r>
          </w:p>
        </w:tc>
        <w:tc>
          <w:tcPr>
            <w:tcW w:w="7236" w:type="dxa"/>
            <w:tcBorders>
              <w:top w:val="single" w:sz="18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3F39A3" w:rsidP="00D0550B">
            <w:r>
              <w:t xml:space="preserve">Using the </w:t>
            </w:r>
            <w:r w:rsidRPr="00826F80">
              <w:rPr>
                <w:b/>
              </w:rPr>
              <w:t>sudo netdiscover</w:t>
            </w:r>
            <w:r>
              <w:t xml:space="preserve"> to get the IP address of the targeted machine </w:t>
            </w:r>
          </w:p>
        </w:tc>
        <w:tc>
          <w:tcPr>
            <w:tcW w:w="1646" w:type="dxa"/>
            <w:tcBorders>
              <w:top w:val="single" w:sz="18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EE5B33">
        <w:trPr>
          <w:trHeight w:val="808"/>
        </w:trPr>
        <w:tc>
          <w:tcPr>
            <w:tcW w:w="1401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826F80" w:rsidRDefault="003F39A3" w:rsidP="00D0550B">
            <w:pPr>
              <w:rPr>
                <w:i/>
              </w:rPr>
            </w:pPr>
            <w:r w:rsidRPr="00826F80">
              <w:rPr>
                <w:i/>
              </w:rPr>
              <w:t>2</w:t>
            </w:r>
          </w:p>
        </w:tc>
        <w:tc>
          <w:tcPr>
            <w:tcW w:w="7236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3F39A3" w:rsidP="00D0550B">
            <w:r>
              <w:t xml:space="preserve">Performing an </w:t>
            </w:r>
            <w:r w:rsidRPr="00826F80">
              <w:rPr>
                <w:b/>
              </w:rPr>
              <w:t>Intense Zenmap scan</w:t>
            </w:r>
            <w:r>
              <w:t xml:space="preserve"> </w:t>
            </w:r>
          </w:p>
        </w:tc>
        <w:tc>
          <w:tcPr>
            <w:tcW w:w="1646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EE5B33">
        <w:trPr>
          <w:trHeight w:val="808"/>
        </w:trPr>
        <w:tc>
          <w:tcPr>
            <w:tcW w:w="1401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826F80" w:rsidRDefault="003F39A3" w:rsidP="00D0550B">
            <w:pPr>
              <w:rPr>
                <w:i/>
              </w:rPr>
            </w:pPr>
            <w:r w:rsidRPr="00826F80">
              <w:rPr>
                <w:i/>
              </w:rPr>
              <w:t>3</w:t>
            </w:r>
          </w:p>
        </w:tc>
        <w:tc>
          <w:tcPr>
            <w:tcW w:w="7236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826F80" w:rsidRDefault="003F39A3" w:rsidP="00D0550B">
            <w:pPr>
              <w:rPr>
                <w:b/>
              </w:rPr>
            </w:pPr>
            <w:r w:rsidRPr="00826F80">
              <w:rPr>
                <w:b/>
              </w:rPr>
              <w:t xml:space="preserve">Targeting port 139/tcp </w:t>
            </w:r>
          </w:p>
        </w:tc>
        <w:tc>
          <w:tcPr>
            <w:tcW w:w="1646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EE5B33">
        <w:trPr>
          <w:trHeight w:val="808"/>
        </w:trPr>
        <w:tc>
          <w:tcPr>
            <w:tcW w:w="1401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826F80" w:rsidRDefault="003F39A3" w:rsidP="00D0550B">
            <w:pPr>
              <w:rPr>
                <w:i/>
              </w:rPr>
            </w:pPr>
            <w:r w:rsidRPr="00826F80">
              <w:rPr>
                <w:i/>
              </w:rPr>
              <w:t>4</w:t>
            </w:r>
          </w:p>
        </w:tc>
        <w:tc>
          <w:tcPr>
            <w:tcW w:w="7236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3F39A3" w:rsidRDefault="003F39A3" w:rsidP="00D0550B">
            <w:r>
              <w:t>Using a following scanner to get the SMB version.</w:t>
            </w:r>
          </w:p>
          <w:p w:rsidR="00D0550B" w:rsidRPr="00826F80" w:rsidRDefault="003F39A3" w:rsidP="00D0550B">
            <w:pPr>
              <w:rPr>
                <w:b/>
              </w:rPr>
            </w:pPr>
            <w:r>
              <w:t xml:space="preserve"> </w:t>
            </w:r>
            <w:r w:rsidRPr="00826F80">
              <w:rPr>
                <w:b/>
              </w:rPr>
              <w:t>auxiliary/scanner/smb/smb_version</w:t>
            </w:r>
          </w:p>
        </w:tc>
        <w:tc>
          <w:tcPr>
            <w:tcW w:w="1646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EE5B33">
        <w:trPr>
          <w:trHeight w:val="808"/>
        </w:trPr>
        <w:tc>
          <w:tcPr>
            <w:tcW w:w="1401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826F80" w:rsidRDefault="003F39A3" w:rsidP="00D0550B">
            <w:pPr>
              <w:rPr>
                <w:i/>
              </w:rPr>
            </w:pPr>
            <w:r w:rsidRPr="00826F80">
              <w:rPr>
                <w:i/>
              </w:rPr>
              <w:t>5</w:t>
            </w:r>
          </w:p>
        </w:tc>
        <w:tc>
          <w:tcPr>
            <w:tcW w:w="7236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Default="003F39A3" w:rsidP="00D0550B">
            <w:r>
              <w:t xml:space="preserve">Using the following exploit to gain access for the system </w:t>
            </w:r>
          </w:p>
          <w:p w:rsidR="003F39A3" w:rsidRPr="00D0550B" w:rsidRDefault="003F39A3" w:rsidP="00D0550B">
            <w:r w:rsidRPr="00826F80">
              <w:rPr>
                <w:b/>
              </w:rPr>
              <w:t>linux/samba/trans2open</w:t>
            </w:r>
            <w:r>
              <w:t xml:space="preserve"> &amp; setting it up</w:t>
            </w:r>
          </w:p>
        </w:tc>
        <w:tc>
          <w:tcPr>
            <w:tcW w:w="1646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EE5B33">
        <w:trPr>
          <w:trHeight w:val="808"/>
        </w:trPr>
        <w:tc>
          <w:tcPr>
            <w:tcW w:w="1401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826F80" w:rsidRDefault="003F39A3" w:rsidP="00D0550B">
            <w:pPr>
              <w:rPr>
                <w:i/>
              </w:rPr>
            </w:pPr>
            <w:r w:rsidRPr="00826F80">
              <w:rPr>
                <w:i/>
              </w:rPr>
              <w:t>6</w:t>
            </w:r>
          </w:p>
        </w:tc>
        <w:tc>
          <w:tcPr>
            <w:tcW w:w="7236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Default="003F39A3" w:rsidP="00D0550B">
            <w:r>
              <w:t xml:space="preserve">Setting up the following </w:t>
            </w:r>
            <w:r w:rsidR="00826F80">
              <w:t>payload.</w:t>
            </w:r>
          </w:p>
          <w:p w:rsidR="003F39A3" w:rsidRPr="00826F80" w:rsidRDefault="003F39A3" w:rsidP="00D0550B">
            <w:pPr>
              <w:rPr>
                <w:b/>
              </w:rPr>
            </w:pPr>
            <w:r w:rsidRPr="00826F80">
              <w:rPr>
                <w:b/>
              </w:rPr>
              <w:t>payload/generic/shell_reverse_tcp</w:t>
            </w:r>
          </w:p>
        </w:tc>
        <w:tc>
          <w:tcPr>
            <w:tcW w:w="1646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EE5B33">
        <w:trPr>
          <w:trHeight w:val="808"/>
        </w:trPr>
        <w:tc>
          <w:tcPr>
            <w:tcW w:w="1401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826F80" w:rsidRDefault="003F39A3" w:rsidP="00D0550B">
            <w:pPr>
              <w:rPr>
                <w:i/>
              </w:rPr>
            </w:pPr>
            <w:r w:rsidRPr="00826F80">
              <w:rPr>
                <w:i/>
              </w:rPr>
              <w:t>7</w:t>
            </w:r>
          </w:p>
        </w:tc>
        <w:tc>
          <w:tcPr>
            <w:tcW w:w="7236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826F80" w:rsidP="00D0550B">
            <w:r>
              <w:t xml:space="preserve">Exploiting </w:t>
            </w:r>
          </w:p>
        </w:tc>
        <w:tc>
          <w:tcPr>
            <w:tcW w:w="1646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</w:tr>
      <w:tr w:rsidR="00D0550B" w:rsidRPr="00D0550B" w:rsidTr="00EE5B33">
        <w:trPr>
          <w:trHeight w:val="808"/>
        </w:trPr>
        <w:tc>
          <w:tcPr>
            <w:tcW w:w="1401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826F80" w:rsidRDefault="00826F80" w:rsidP="00D0550B">
            <w:pPr>
              <w:rPr>
                <w:i/>
              </w:rPr>
            </w:pPr>
            <w:r w:rsidRPr="00826F80">
              <w:rPr>
                <w:i/>
              </w:rPr>
              <w:t xml:space="preserve">POC </w:t>
            </w:r>
          </w:p>
        </w:tc>
        <w:tc>
          <w:tcPr>
            <w:tcW w:w="7236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826F80" w:rsidP="00826F80">
            <w:r w:rsidRPr="00826F80">
              <w:rPr>
                <w:noProof/>
              </w:rPr>
              <w:drawing>
                <wp:inline distT="0" distB="0" distL="0" distR="0" wp14:anchorId="50B290C5" wp14:editId="2C5847B6">
                  <wp:extent cx="4070985" cy="1376045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985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6" w:type="dxa"/>
            <w:tcBorders>
              <w:top w:val="single" w:sz="2" w:space="0" w:color="44546A" w:themeColor="text2"/>
              <w:bottom w:val="single" w:sz="2" w:space="0" w:color="44546A" w:themeColor="text2"/>
            </w:tcBorders>
            <w:vAlign w:val="center"/>
          </w:tcPr>
          <w:p w:rsidR="00D0550B" w:rsidRPr="00D0550B" w:rsidRDefault="00D0550B" w:rsidP="00D0550B"/>
        </w:tc>
        <w:bookmarkStart w:id="0" w:name="_GoBack"/>
        <w:bookmarkEnd w:id="0"/>
      </w:tr>
    </w:tbl>
    <w:p w:rsidR="00CA6B4F" w:rsidRPr="00CA6B4F" w:rsidRDefault="00CA6B4F" w:rsidP="00D0550B"/>
    <w:sectPr w:rsidR="00CA6B4F" w:rsidRPr="00CA6B4F" w:rsidSect="00AB4981">
      <w:headerReference w:type="default" r:id="rId11"/>
      <w:pgSz w:w="12240" w:h="15840" w:code="1"/>
      <w:pgMar w:top="11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2921" w:rsidRDefault="00A72921">
      <w:pPr>
        <w:spacing w:after="0" w:line="240" w:lineRule="auto"/>
      </w:pPr>
      <w:r>
        <w:separator/>
      </w:r>
    </w:p>
  </w:endnote>
  <w:endnote w:type="continuationSeparator" w:id="0">
    <w:p w:rsidR="00A72921" w:rsidRDefault="00A72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2921" w:rsidRDefault="00A72921">
      <w:pPr>
        <w:spacing w:after="0" w:line="240" w:lineRule="auto"/>
      </w:pPr>
      <w:r>
        <w:separator/>
      </w:r>
    </w:p>
  </w:footnote>
  <w:footnote w:type="continuationSeparator" w:id="0">
    <w:p w:rsidR="00A72921" w:rsidRDefault="00A72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36A5" w:rsidRDefault="00EF36A5">
    <w:pPr>
      <w:pStyle w:val="Header"/>
    </w:pPr>
    <w:r>
      <w:rPr>
        <w:noProof/>
        <w:color w:val="auto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8401C85" wp14:editId="50461703">
              <wp:simplePos x="0" y="0"/>
              <mc:AlternateContent>
                <mc:Choice Requires="wp14">
                  <wp:positionH relativeFrom="page">
                    <wp14:pctPosHOffset>-3800</wp14:pctPosHOffset>
                  </wp:positionH>
                </mc:Choice>
                <mc:Fallback>
                  <wp:positionH relativeFrom="page">
                    <wp:posOffset>-295275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-1200</wp14:pctPosVOffset>
                  </wp:positionV>
                </mc:Choice>
                <mc:Fallback>
                  <wp:positionV relativeFrom="page">
                    <wp:posOffset>-120650</wp:posOffset>
                  </wp:positionV>
                </mc:Fallback>
              </mc:AlternateContent>
              <wp:extent cx="9719945" cy="10297795"/>
              <wp:effectExtent l="19050" t="0" r="90805" b="6350"/>
              <wp:wrapNone/>
              <wp:docPr id="6" name="Group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9945" cy="10297795"/>
                        <a:chOff x="0" y="0"/>
                        <a:chExt cx="9716770" cy="10298367"/>
                      </a:xfrm>
                    </wpg:grpSpPr>
                    <wps:wsp>
                      <wps:cNvPr id="9" name="Freeform: Shape 9">
                        <a:extLst/>
                      </wps:cNvPr>
                      <wps:cNvSpPr/>
                      <wps:spPr>
                        <a:xfrm>
                          <a:off x="281940" y="0"/>
                          <a:ext cx="7851390" cy="2019169"/>
                        </a:xfrm>
                        <a:custGeom>
                          <a:avLst/>
                          <a:gdLst>
                            <a:gd name="connsiteX0" fmla="*/ 5640 w 5350933"/>
                            <a:gd name="connsiteY0" fmla="*/ 5640 h 1388533"/>
                            <a:gd name="connsiteX1" fmla="*/ 5345567 w 5350933"/>
                            <a:gd name="connsiteY1" fmla="*/ 5640 h 1388533"/>
                            <a:gd name="connsiteX2" fmla="*/ 5345567 w 5350933"/>
                            <a:gd name="connsiteY2" fmla="*/ 1384014 h 1388533"/>
                            <a:gd name="connsiteX3" fmla="*/ 5640 w 5350933"/>
                            <a:gd name="connsiteY3" fmla="*/ 1384014 h 13885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350933" h="1388533">
                              <a:moveTo>
                                <a:pt x="5640" y="5640"/>
                              </a:moveTo>
                              <a:lnTo>
                                <a:pt x="5345567" y="5640"/>
                              </a:lnTo>
                              <a:lnTo>
                                <a:pt x="5345567" y="1384014"/>
                              </a:lnTo>
                              <a:lnTo>
                                <a:pt x="5640" y="13840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846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Freeform: Shape 10">
                        <a:extLst/>
                      </wps:cNvPr>
                      <wps:cNvSpPr/>
                      <wps:spPr>
                        <a:xfrm>
                          <a:off x="155448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Freeform: Shape 19">
                        <a:extLst/>
                      </wps:cNvPr>
                      <wps:cNvSpPr/>
                      <wps:spPr>
                        <a:xfrm>
                          <a:off x="74676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Freeform: Shape 20">
                        <a:extLst/>
                      </wps:cNvPr>
                      <wps:cNvSpPr/>
                      <wps:spPr>
                        <a:xfrm>
                          <a:off x="297180" y="9326880"/>
                          <a:ext cx="7839320" cy="971487"/>
                        </a:xfrm>
                        <a:custGeom>
                          <a:avLst/>
                          <a:gdLst>
                            <a:gd name="connsiteX0" fmla="*/ 5640 w 5342466"/>
                            <a:gd name="connsiteY0" fmla="*/ 5640 h 1041399"/>
                            <a:gd name="connsiteX1" fmla="*/ 5339640 w 5342466"/>
                            <a:gd name="connsiteY1" fmla="*/ 5640 h 1041399"/>
                            <a:gd name="connsiteX2" fmla="*/ 5339640 w 5342466"/>
                            <a:gd name="connsiteY2" fmla="*/ 1036880 h 1041399"/>
                            <a:gd name="connsiteX3" fmla="*/ 5640 w 5342466"/>
                            <a:gd name="connsiteY3" fmla="*/ 1036880 h 10413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342466" h="1041399">
                              <a:moveTo>
                                <a:pt x="5640" y="5640"/>
                              </a:moveTo>
                              <a:lnTo>
                                <a:pt x="5339640" y="5640"/>
                              </a:lnTo>
                              <a:lnTo>
                                <a:pt x="5339640" y="1036880"/>
                              </a:lnTo>
                              <a:lnTo>
                                <a:pt x="5640" y="10368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 w="846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Freeform: Shape 21">
                        <a:extLst/>
                      </wps:cNvPr>
                      <wps:cNvSpPr/>
                      <wps:spPr>
                        <a:xfrm>
                          <a:off x="0" y="563880"/>
                          <a:ext cx="8162290" cy="8753475"/>
                        </a:xfrm>
                        <a:custGeom>
                          <a:avLst/>
                          <a:gdLst>
                            <a:gd name="connsiteX0" fmla="*/ 5346277 w 5350933"/>
                            <a:gd name="connsiteY0" fmla="*/ 921597 h 6028266"/>
                            <a:gd name="connsiteX1" fmla="*/ 3794337 w 5350933"/>
                            <a:gd name="connsiteY1" fmla="*/ 921597 h 6028266"/>
                            <a:gd name="connsiteX2" fmla="*/ 3333750 w 5350933"/>
                            <a:gd name="connsiteY2" fmla="*/ 441537 h 6028266"/>
                            <a:gd name="connsiteX3" fmla="*/ 3333750 w 5350933"/>
                            <a:gd name="connsiteY3" fmla="*/ 441537 h 6028266"/>
                            <a:gd name="connsiteX4" fmla="*/ 2898563 w 5350933"/>
                            <a:gd name="connsiteY4" fmla="*/ 6350 h 6028266"/>
                            <a:gd name="connsiteX5" fmla="*/ 245110 w 5350933"/>
                            <a:gd name="connsiteY5" fmla="*/ 6350 h 6028266"/>
                            <a:gd name="connsiteX6" fmla="*/ 6350 w 5350933"/>
                            <a:gd name="connsiteY6" fmla="*/ 77470 h 6028266"/>
                            <a:gd name="connsiteX7" fmla="*/ 6350 w 5350933"/>
                            <a:gd name="connsiteY7" fmla="*/ 6025304 h 6028266"/>
                            <a:gd name="connsiteX8" fmla="*/ 5346277 w 5350933"/>
                            <a:gd name="connsiteY8" fmla="*/ 6025304 h 6028266"/>
                            <a:gd name="connsiteX9" fmla="*/ 5346277 w 5350933"/>
                            <a:gd name="connsiteY9" fmla="*/ 921597 h 6028266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  <a:gd name="connsiteX0" fmla="*/ 5339927 w 5339927"/>
                            <a:gd name="connsiteY0" fmla="*/ 915247 h 6018954"/>
                            <a:gd name="connsiteX1" fmla="*/ 3787987 w 5339927"/>
                            <a:gd name="connsiteY1" fmla="*/ 915247 h 6018954"/>
                            <a:gd name="connsiteX2" fmla="*/ 3327400 w 5339927"/>
                            <a:gd name="connsiteY2" fmla="*/ 435187 h 6018954"/>
                            <a:gd name="connsiteX3" fmla="*/ 3327400 w 5339927"/>
                            <a:gd name="connsiteY3" fmla="*/ 476889 h 6018954"/>
                            <a:gd name="connsiteX4" fmla="*/ 2892213 w 5339927"/>
                            <a:gd name="connsiteY4" fmla="*/ 0 h 6018954"/>
                            <a:gd name="connsiteX5" fmla="*/ 238760 w 5339927"/>
                            <a:gd name="connsiteY5" fmla="*/ 0 h 6018954"/>
                            <a:gd name="connsiteX6" fmla="*/ 0 w 5339927"/>
                            <a:gd name="connsiteY6" fmla="*/ 71120 h 6018954"/>
                            <a:gd name="connsiteX7" fmla="*/ 0 w 5339927"/>
                            <a:gd name="connsiteY7" fmla="*/ 6018954 h 6018954"/>
                            <a:gd name="connsiteX8" fmla="*/ 5339927 w 5339927"/>
                            <a:gd name="connsiteY8" fmla="*/ 6018954 h 6018954"/>
                            <a:gd name="connsiteX9" fmla="*/ 5339927 w 5339927"/>
                            <a:gd name="connsiteY9" fmla="*/ 915247 h 60189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339927" h="6018954">
                              <a:moveTo>
                                <a:pt x="5339927" y="915247"/>
                              </a:moveTo>
                              <a:lnTo>
                                <a:pt x="3787987" y="915247"/>
                              </a:lnTo>
                              <a:cubicBezTo>
                                <a:pt x="3787987" y="915247"/>
                                <a:pt x="3374067" y="956949"/>
                                <a:pt x="3327400" y="435187"/>
                              </a:cubicBezTo>
                              <a:lnTo>
                                <a:pt x="3327400" y="476889"/>
                              </a:lnTo>
                              <a:cubicBezTo>
                                <a:pt x="3327400" y="236435"/>
                                <a:pt x="3132667" y="0"/>
                                <a:pt x="2892213" y="0"/>
                              </a:cubicBezTo>
                              <a:lnTo>
                                <a:pt x="238760" y="0"/>
                              </a:lnTo>
                              <a:cubicBezTo>
                                <a:pt x="150707" y="0"/>
                                <a:pt x="68580" y="26247"/>
                                <a:pt x="0" y="71120"/>
                              </a:cubicBezTo>
                              <a:lnTo>
                                <a:pt x="0" y="6018954"/>
                              </a:lnTo>
                              <a:lnTo>
                                <a:pt x="5339927" y="6018954"/>
                              </a:lnTo>
                              <a:lnTo>
                                <a:pt x="5339927" y="915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>
                          <a:noFill/>
                          <a:prstDash val="solid"/>
                          <a:miter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traight Connector 22"/>
                      <wps:cNvCnPr/>
                      <wps:spPr>
                        <a:xfrm>
                          <a:off x="762000" y="838200"/>
                          <a:ext cx="0" cy="8322907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125300</wp14:pctWidth>
              </wp14:sizeRelH>
              <wp14:sizeRelV relativeFrom="page">
                <wp14:pctHeight>102400</wp14:pctHeight>
              </wp14:sizeRelV>
            </wp:anchor>
          </w:drawing>
        </mc:Choice>
        <mc:Fallback>
          <w:pict>
            <v:group w14:anchorId="4027821E" id="Group 6" o:spid="_x0000_s1026" style="position:absolute;margin-left:0;margin-top:0;width:765.35pt;height:810.85pt;z-index:-251655168;mso-width-percent:1253;mso-height-percent:1024;mso-left-percent:-38;mso-top-percent:-12;mso-position-horizontal-relative:page;mso-position-vertical-relative:page;mso-width-percent:1253;mso-height-percent:1024;mso-left-percent:-38;mso-top-percent:-12" coordsize="97167,102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">
              <v:shape id="Freeform: Shape 9" o:spid="_x0000_s1027" style="position:absolute;left:2819;width:78514;height:20191;visibility:visible;mso-wrap-style:square;v-text-anchor:middle" coordsize="5350933,1388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" path="m5640,5640r5339927,l5345567,1384014r-5339927,l5640,5640xe" fillcolor="#2f3342 [3206]" stroked="f" strokeweight=".235mm">
                <v:stroke joinstyle="miter"/>
                <v:path arrowok="t" o:connecttype="custom" o:connectlocs="8276,8202;7843517,8202;7843517,2012598;8276,2012598" o:connectangles="0,0,0,0"/>
              </v:shape>
              <v:shape id="Freeform: Shape 10" o:spid="_x0000_s1028" style="position:absolute;left:15544;top:5638;width:81623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" path="m5339927,915247r-1551940,c3787987,915247,3374067,956949,3327400,435187r,41702c3327400,236435,3132667,,2892213,l238760,c150707,,68580,26247,,71120l,6018954r5339927,l5339927,915247xe" fillcolor="#e7e6e6 [3214]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shape id="Freeform: Shape 19" o:spid="_x0000_s1029" style="position:absolute;left:7467;top:5638;width:81623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" path="m5339927,915247r-1551940,c3787987,915247,3374067,956949,3327400,435187r,41702c3327400,236435,3132667,,2892213,l238760,c150707,,68580,26247,,71120l,6018954r5339927,l5339927,915247xe" fillcolor="#c0f400 [3204]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shape id="Freeform: Shape 20" o:spid="_x0000_s1030" style="position:absolute;left:2971;top:93268;width:78394;height:9715;visibility:visible;mso-wrap-style:square;v-text-anchor:middle" coordsize="5342466,104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" path="m5640,5640r5334000,l5339640,1036880r-5334000,l5640,5640xe" fillcolor="#2f3342 [3206]" stroked="f" strokeweight=".235mm">
                <v:stroke joinstyle="miter"/>
                <v:path arrowok="t" o:connecttype="custom" o:connectlocs="8276,5261;7835173,5261;7835173,967271;8276,967271" o:connectangles="0,0,0,0"/>
              </v:shape>
              <v:shape id="Freeform: Shape 21" o:spid="_x0000_s1031" style="position:absolute;top:5638;width:81622;height:87535;visibility:visible;mso-wrap-style:square;v-text-anchor:middle" coordsize="5339927,60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" path="m5339927,915247r-1551940,c3787987,915247,3374067,956949,3327400,435187r,41702c3327400,236435,3132667,,2892213,l238760,c150707,,68580,26247,,71120l,6018954r5339927,l5339927,915247xe" stroked="f">
                <v:stroke joinstyle="miter"/>
                <v:shadow on="t" color="black" opacity="26214f" origin="-.5" offset="3pt,0"/>
                <v:path arrowok="t" o:connecttype="custom" o:connectlocs="8162290,1331060;5790088,1331060;5086063,632900;5086063,693548;4420862,0;364954,0;0,103431;0,8753475;8162290,8753475;8162290,1331060" o:connectangles="0,0,0,0,0,0,0,0,0,0"/>
              </v:shape>
              <v:line id="Straight Connector 22" o:spid="_x0000_s1032" style="position:absolute;visibility:visible;mso-wrap-style:square" from="7620,8382" to="7620,91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" strokecolor="#c0f400 [3204]" strokeweight="3pt">
                <v:stroke joinstyle="miter"/>
              </v:lin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9A3"/>
    <w:rsid w:val="000052CA"/>
    <w:rsid w:val="0001495E"/>
    <w:rsid w:val="0001626D"/>
    <w:rsid w:val="00035454"/>
    <w:rsid w:val="002E0B9C"/>
    <w:rsid w:val="002E6287"/>
    <w:rsid w:val="00303AE1"/>
    <w:rsid w:val="00385963"/>
    <w:rsid w:val="003949BD"/>
    <w:rsid w:val="003F39A3"/>
    <w:rsid w:val="004129B7"/>
    <w:rsid w:val="004D2F62"/>
    <w:rsid w:val="004D61A7"/>
    <w:rsid w:val="00524B92"/>
    <w:rsid w:val="0053630E"/>
    <w:rsid w:val="00560F76"/>
    <w:rsid w:val="0057184E"/>
    <w:rsid w:val="00576154"/>
    <w:rsid w:val="00591FFE"/>
    <w:rsid w:val="006B7784"/>
    <w:rsid w:val="006F16F0"/>
    <w:rsid w:val="007520BE"/>
    <w:rsid w:val="00826F80"/>
    <w:rsid w:val="00A448C1"/>
    <w:rsid w:val="00A505FB"/>
    <w:rsid w:val="00A72921"/>
    <w:rsid w:val="00A743FB"/>
    <w:rsid w:val="00AA7AA0"/>
    <w:rsid w:val="00AB4981"/>
    <w:rsid w:val="00B43495"/>
    <w:rsid w:val="00B70211"/>
    <w:rsid w:val="00C84D21"/>
    <w:rsid w:val="00CA6B4F"/>
    <w:rsid w:val="00D0550B"/>
    <w:rsid w:val="00DA4A43"/>
    <w:rsid w:val="00DA5BEB"/>
    <w:rsid w:val="00DE395C"/>
    <w:rsid w:val="00E2411A"/>
    <w:rsid w:val="00E37225"/>
    <w:rsid w:val="00E4032A"/>
    <w:rsid w:val="00E51439"/>
    <w:rsid w:val="00EE5B33"/>
    <w:rsid w:val="00E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</w:latentStyles>
  <w:style w:type="paragraph" w:default="1" w:styleId="Normal">
    <w:name w:val="Normal"/>
    <w:qFormat/>
    <w:rsid w:val="00DE395C"/>
    <w:rPr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AB498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00000" w:themeColor="text1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C0F400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AB4981"/>
    <w:pPr>
      <w:spacing w:after="480"/>
      <w:contextualSpacing/>
    </w:pPr>
    <w:rPr>
      <w:rFonts w:asciiTheme="majorHAnsi" w:hAnsiTheme="majorHAnsi"/>
      <w:b/>
      <w:caps/>
      <w:color w:val="auto"/>
      <w:sz w:val="52"/>
    </w:rPr>
  </w:style>
  <w:style w:type="character" w:customStyle="1" w:styleId="TitleChar">
    <w:name w:val="Title Char"/>
    <w:basedOn w:val="DefaultParagraphFont"/>
    <w:link w:val="Title"/>
    <w:uiPriority w:val="6"/>
    <w:rsid w:val="00AB4981"/>
    <w:rPr>
      <w:rFonts w:asciiTheme="majorHAnsi" w:hAnsiTheme="majorHAnsi"/>
      <w:b/>
      <w:caps/>
      <w:color w:val="auto"/>
      <w:sz w:val="52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AB4981"/>
    <w:rPr>
      <w:rFonts w:asciiTheme="majorHAnsi" w:eastAsiaTheme="majorEastAsia" w:hAnsiTheme="majorHAnsi" w:cstheme="majorBidi"/>
      <w:color w:val="000000" w:themeColor="text1"/>
      <w:sz w:val="3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DE395C"/>
    <w:rPr>
      <w:rFonts w:asciiTheme="majorHAnsi" w:eastAsiaTheme="majorEastAsia" w:hAnsiTheme="majorHAnsi" w:cstheme="majorBidi"/>
      <w:color w:val="C0F400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C0F400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395C"/>
    <w:rPr>
      <w:color w:val="C0F400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CA6B4F"/>
    <w:pPr>
      <w:numPr>
        <w:numId w:val="3"/>
      </w:numPr>
      <w:spacing w:before="100" w:after="100" w:line="240" w:lineRule="auto"/>
      <w:contextualSpacing/>
    </w:pPr>
    <w:rPr>
      <w:color w:val="auto"/>
      <w:sz w:val="22"/>
      <w:szCs w:val="21"/>
    </w:r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95C"/>
    <w:rPr>
      <w:sz w:val="24"/>
      <w:szCs w:val="20"/>
    </w:rPr>
  </w:style>
  <w:style w:type="paragraph" w:customStyle="1" w:styleId="Details">
    <w:name w:val="Details"/>
    <w:basedOn w:val="Normal"/>
    <w:qFormat/>
    <w:rsid w:val="00AB4981"/>
    <w:pPr>
      <w:spacing w:after="360"/>
      <w:contextualSpacing/>
    </w:pPr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table" w:styleId="ListTable6Colorful">
    <w:name w:val="List Table 6 Colorful"/>
    <w:basedOn w:val="TableNormal"/>
    <w:uiPriority w:val="51"/>
    <w:rsid w:val="00D0550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old">
    <w:name w:val="Bold"/>
    <w:uiPriority w:val="1"/>
    <w:qFormat/>
    <w:rsid w:val="004129B7"/>
    <w:rPr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maan\AppData\Roaming\Microsoft\Templates\Education%20meeting%20agend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5ED285FE6144A38801ACC632395C4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42B2B-A0BD-4B93-B505-A27361DAE4DE}"/>
      </w:docPartPr>
      <w:docPartBody>
        <w:p w:rsidR="00C43D4F" w:rsidRDefault="008E7923">
          <w:pPr>
            <w:pStyle w:val="F5ED285FE6144A38801ACC632395C4D6"/>
          </w:pPr>
          <w:r w:rsidRPr="004129B7">
            <w:rPr>
              <w:rStyle w:val="Bold"/>
            </w:rPr>
            <w:t>Date: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23"/>
    <w:rsid w:val="008E7923"/>
    <w:rsid w:val="00C43D4F"/>
    <w:rsid w:val="00F6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pPr>
      <w:spacing w:after="480" w:line="264" w:lineRule="auto"/>
      <w:contextualSpacing/>
    </w:pPr>
    <w:rPr>
      <w:rFonts w:asciiTheme="majorHAnsi" w:hAnsiTheme="majorHAnsi"/>
      <w:b/>
      <w:caps/>
      <w:sz w:val="52"/>
      <w:szCs w:val="20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6"/>
    <w:rPr>
      <w:rFonts w:asciiTheme="majorHAnsi" w:hAnsiTheme="majorHAnsi"/>
      <w:b/>
      <w:caps/>
      <w:sz w:val="52"/>
      <w:szCs w:val="20"/>
      <w:lang w:val="en-US" w:eastAsia="ja-JP"/>
    </w:rPr>
  </w:style>
  <w:style w:type="paragraph" w:customStyle="1" w:styleId="D6C748C671064F859FE51F587B38D431">
    <w:name w:val="D6C748C671064F859FE51F587B38D431"/>
  </w:style>
  <w:style w:type="paragraph" w:customStyle="1" w:styleId="FE4F0C65787841DB876ABFEC1701A490">
    <w:name w:val="FE4F0C65787841DB876ABFEC1701A490"/>
  </w:style>
  <w:style w:type="character" w:customStyle="1" w:styleId="Bold">
    <w:name w:val="Bold"/>
    <w:uiPriority w:val="1"/>
    <w:qFormat/>
    <w:rPr>
      <w:b/>
      <w:color w:val="auto"/>
    </w:rPr>
  </w:style>
  <w:style w:type="paragraph" w:customStyle="1" w:styleId="F5ED285FE6144A38801ACC632395C4D6">
    <w:name w:val="F5ED285FE6144A38801ACC632395C4D6"/>
  </w:style>
  <w:style w:type="paragraph" w:customStyle="1" w:styleId="49F6BD9332394EFAABB1D640469282E1">
    <w:name w:val="49F6BD9332394EFAABB1D640469282E1"/>
  </w:style>
  <w:style w:type="paragraph" w:customStyle="1" w:styleId="F6AEBB38981241CEB3E43F864BD1BEE1">
    <w:name w:val="F6AEBB38981241CEB3E43F864BD1BEE1"/>
  </w:style>
  <w:style w:type="paragraph" w:customStyle="1" w:styleId="84A6BB3985464E40820A90E99D3EA98C">
    <w:name w:val="84A6BB3985464E40820A90E99D3EA98C"/>
  </w:style>
  <w:style w:type="paragraph" w:customStyle="1" w:styleId="E197C81F0F94448C9CD6C8415564585A">
    <w:name w:val="E197C81F0F94448C9CD6C8415564585A"/>
  </w:style>
  <w:style w:type="paragraph" w:customStyle="1" w:styleId="E676579CE3784E97B817401A6E38BB0C">
    <w:name w:val="E676579CE3784E97B817401A6E38BB0C"/>
  </w:style>
  <w:style w:type="paragraph" w:customStyle="1" w:styleId="F0C855A282944344850B967469FE4AC5">
    <w:name w:val="F0C855A282944344850B967469FE4AC5"/>
  </w:style>
  <w:style w:type="paragraph" w:customStyle="1" w:styleId="70DA7A57CEDD4AAC9B5B2A032235D454">
    <w:name w:val="70DA7A57CEDD4AAC9B5B2A032235D454"/>
  </w:style>
  <w:style w:type="paragraph" w:customStyle="1" w:styleId="130C7806EEAA4D84B0D244786044611B">
    <w:name w:val="130C7806EEAA4D84B0D244786044611B"/>
  </w:style>
  <w:style w:type="paragraph" w:customStyle="1" w:styleId="623320BB2ED34F2C8B656D3D02D50E37">
    <w:name w:val="623320BB2ED34F2C8B656D3D02D50E37"/>
  </w:style>
  <w:style w:type="paragraph" w:customStyle="1" w:styleId="83A109EBB13143AEB22453FD1BAE4587">
    <w:name w:val="83A109EBB13143AEB22453FD1BAE4587"/>
  </w:style>
  <w:style w:type="paragraph" w:customStyle="1" w:styleId="F7693C9091FC443E80541720972E4BD2">
    <w:name w:val="F7693C9091FC443E80541720972E4BD2"/>
  </w:style>
  <w:style w:type="paragraph" w:customStyle="1" w:styleId="5FBF931380E145148FD90577EA42CEB3">
    <w:name w:val="5FBF931380E145148FD90577EA42CEB3"/>
  </w:style>
  <w:style w:type="paragraph" w:customStyle="1" w:styleId="BD43529C202D4D6F99EA79C3B5DEE997">
    <w:name w:val="BD43529C202D4D6F99EA79C3B5DEE997"/>
  </w:style>
  <w:style w:type="paragraph" w:customStyle="1" w:styleId="65C6DCEC9A3642E781395E08D8C81E0A">
    <w:name w:val="65C6DCEC9A3642E781395E08D8C81E0A"/>
  </w:style>
  <w:style w:type="paragraph" w:customStyle="1" w:styleId="13A83811B49C4B0C9679006903EF1712">
    <w:name w:val="13A83811B49C4B0C9679006903EF1712"/>
  </w:style>
  <w:style w:type="paragraph" w:customStyle="1" w:styleId="ADAC0C67D2594360BB2563D1F5D2C937">
    <w:name w:val="ADAC0C67D2594360BB2563D1F5D2C937"/>
  </w:style>
  <w:style w:type="paragraph" w:customStyle="1" w:styleId="0F47983AEE8F420BB256831F1A9E022F">
    <w:name w:val="0F47983AEE8F420BB256831F1A9E022F"/>
  </w:style>
  <w:style w:type="paragraph" w:customStyle="1" w:styleId="4062959056B84652B0E49F9347C962C9">
    <w:name w:val="4062959056B84652B0E49F9347C962C9"/>
  </w:style>
  <w:style w:type="paragraph" w:customStyle="1" w:styleId="0AF15C20DC0A4B0180B1A9F79E3A43AE">
    <w:name w:val="0AF15C20DC0A4B0180B1A9F79E3A43AE"/>
  </w:style>
  <w:style w:type="paragraph" w:customStyle="1" w:styleId="8EDAADCBC87141E2BAFB87DF579B18BE">
    <w:name w:val="8EDAADCBC87141E2BAFB87DF579B18BE"/>
  </w:style>
  <w:style w:type="paragraph" w:customStyle="1" w:styleId="A64C5DC8DD7946FE996136C9A75AD9D5">
    <w:name w:val="A64C5DC8DD7946FE996136C9A75AD9D5"/>
  </w:style>
  <w:style w:type="paragraph" w:customStyle="1" w:styleId="C850933408354CD28B02A7F5FF01C687">
    <w:name w:val="C850933408354CD28B02A7F5FF01C687"/>
  </w:style>
  <w:style w:type="paragraph" w:customStyle="1" w:styleId="B40DE1CFA6F54F5AA4DECC27E9685E43">
    <w:name w:val="B40DE1CFA6F54F5AA4DECC27E9685E43"/>
  </w:style>
  <w:style w:type="paragraph" w:customStyle="1" w:styleId="E834EAE059814DA2A3710696C25081F6">
    <w:name w:val="E834EAE059814DA2A3710696C25081F6"/>
  </w:style>
  <w:style w:type="paragraph" w:customStyle="1" w:styleId="BF673AB43A044130BA5E9C9C66FC5C9A">
    <w:name w:val="BF673AB43A044130BA5E9C9C66FC5C9A"/>
  </w:style>
  <w:style w:type="paragraph" w:customStyle="1" w:styleId="59117E38906C4DE3A69C4330243ADC2E">
    <w:name w:val="59117E38906C4DE3A69C4330243ADC2E"/>
  </w:style>
  <w:style w:type="paragraph" w:customStyle="1" w:styleId="1E01E49BD16240B19C03D226B14C7942">
    <w:name w:val="1E01E49BD16240B19C03D226B14C7942"/>
  </w:style>
  <w:style w:type="paragraph" w:customStyle="1" w:styleId="F132E0E9A906480AAB417625C5A080F0">
    <w:name w:val="F132E0E9A906480AAB417625C5A080F0"/>
  </w:style>
  <w:style w:type="paragraph" w:customStyle="1" w:styleId="248520E484CD4049B6F225986BB8BDB2">
    <w:name w:val="248520E484CD4049B6F225986BB8BDB2"/>
  </w:style>
  <w:style w:type="paragraph" w:customStyle="1" w:styleId="DF0201FE0A8D48339D0067820C6F931B">
    <w:name w:val="DF0201FE0A8D48339D0067820C6F931B"/>
  </w:style>
  <w:style w:type="paragraph" w:customStyle="1" w:styleId="E945C2574D604D6F88FA5C088201EF4B">
    <w:name w:val="E945C2574D604D6F88FA5C088201EF4B"/>
  </w:style>
  <w:style w:type="paragraph" w:customStyle="1" w:styleId="BF604D97C76747B7BB7F4142431F4EE0">
    <w:name w:val="BF604D97C76747B7BB7F4142431F4EE0"/>
  </w:style>
  <w:style w:type="paragraph" w:customStyle="1" w:styleId="536726BB74D3469A9D6F24F0EE76C10E">
    <w:name w:val="536726BB74D3469A9D6F24F0EE76C10E"/>
  </w:style>
  <w:style w:type="paragraph" w:customStyle="1" w:styleId="5135724D396941BF857C408CAD77F8C1">
    <w:name w:val="5135724D396941BF857C408CAD77F8C1"/>
  </w:style>
  <w:style w:type="paragraph" w:customStyle="1" w:styleId="3152DE2C7DA445D181950B801EEC8E93">
    <w:name w:val="3152DE2C7DA445D181950B801EEC8E93"/>
  </w:style>
  <w:style w:type="paragraph" w:customStyle="1" w:styleId="439F5B5183844B88B847D671358F5CDE">
    <w:name w:val="439F5B5183844B88B847D671358F5CDE"/>
  </w:style>
  <w:style w:type="paragraph" w:customStyle="1" w:styleId="13806081B0E54A829176EDF3667FE478">
    <w:name w:val="13806081B0E54A829176EDF3667FE478"/>
  </w:style>
  <w:style w:type="paragraph" w:customStyle="1" w:styleId="AFE6877DA9CD4B8DBB6CD7FCF1FFBD02">
    <w:name w:val="AFE6877DA9CD4B8DBB6CD7FCF1FFBD02"/>
  </w:style>
  <w:style w:type="paragraph" w:customStyle="1" w:styleId="596206B5583C4E4FB5917D2A65D00660">
    <w:name w:val="596206B5583C4E4FB5917D2A65D00660"/>
  </w:style>
  <w:style w:type="paragraph" w:customStyle="1" w:styleId="96DC75CE55704149A29B69B3D5CB1080">
    <w:name w:val="96DC75CE55704149A29B69B3D5CB1080"/>
  </w:style>
  <w:style w:type="paragraph" w:customStyle="1" w:styleId="265AE1DE286E4024A17652C6C494F12B">
    <w:name w:val="265AE1DE286E4024A17652C6C494F12B"/>
  </w:style>
  <w:style w:type="paragraph" w:customStyle="1" w:styleId="CC67144915ED40DFB10306E3AA6CB1E7">
    <w:name w:val="CC67144915ED40DFB10306E3AA6CB1E7"/>
  </w:style>
  <w:style w:type="paragraph" w:customStyle="1" w:styleId="B9E4130051F241869A6BDAED03881BF1">
    <w:name w:val="B9E4130051F241869A6BDAED03881BF1"/>
  </w:style>
  <w:style w:type="paragraph" w:customStyle="1" w:styleId="3592F817B27B4E06A51447818E186318">
    <w:name w:val="3592F817B27B4E06A51447818E186318"/>
  </w:style>
  <w:style w:type="paragraph" w:styleId="ListBullet">
    <w:name w:val="List Bullet"/>
    <w:basedOn w:val="Normal"/>
    <w:uiPriority w:val="10"/>
    <w:qFormat/>
    <w:pPr>
      <w:numPr>
        <w:numId w:val="1"/>
      </w:numPr>
      <w:spacing w:before="100" w:after="100" w:line="240" w:lineRule="auto"/>
      <w:contextualSpacing/>
    </w:pPr>
    <w:rPr>
      <w:szCs w:val="21"/>
      <w:lang w:val="en-US" w:eastAsia="ja-JP"/>
    </w:rPr>
  </w:style>
  <w:style w:type="paragraph" w:customStyle="1" w:styleId="A3401E4F087F41D9BD0023491EEBB68D">
    <w:name w:val="A3401E4F087F41D9BD0023491EEBB68D"/>
  </w:style>
  <w:style w:type="paragraph" w:customStyle="1" w:styleId="BF5C1A5DF82A4358B8FAD88BB3C0CA2F">
    <w:name w:val="BF5C1A5DF82A4358B8FAD88BB3C0CA2F"/>
  </w:style>
  <w:style w:type="paragraph" w:customStyle="1" w:styleId="DB5CACE8B4824AB785EEB5FD50D77AF4">
    <w:name w:val="DB5CACE8B4824AB785EEB5FD50D77AF4"/>
  </w:style>
  <w:style w:type="paragraph" w:customStyle="1" w:styleId="74D197F6A0844122BED9155139192054">
    <w:name w:val="74D197F6A0844122BED9155139192054"/>
  </w:style>
  <w:style w:type="paragraph" w:customStyle="1" w:styleId="7312A233AB1244B49BCE3FE1F8D37042">
    <w:name w:val="7312A233AB1244B49BCE3FE1F8D37042"/>
  </w:style>
  <w:style w:type="paragraph" w:customStyle="1" w:styleId="F8E9B71A818143EFA8561A293658CE27">
    <w:name w:val="F8E9B71A818143EFA8561A293658CE27"/>
  </w:style>
  <w:style w:type="paragraph" w:customStyle="1" w:styleId="2C7390535D1B4D8CAEE61AB9A9D11F88">
    <w:name w:val="2C7390535D1B4D8CAEE61AB9A9D11F88"/>
  </w:style>
  <w:style w:type="paragraph" w:customStyle="1" w:styleId="B195961ED246424F97B45450F335A7AB">
    <w:name w:val="B195961ED246424F97B45450F335A7AB"/>
  </w:style>
  <w:style w:type="paragraph" w:customStyle="1" w:styleId="96F4FAB0D065467D86DDF8A9D2CBFF83">
    <w:name w:val="96F4FAB0D065467D86DDF8A9D2CBFF83"/>
  </w:style>
  <w:style w:type="paragraph" w:customStyle="1" w:styleId="94CF4A2997934470AF2D93E8C6919E55">
    <w:name w:val="94CF4A2997934470AF2D93E8C6919E55"/>
  </w:style>
  <w:style w:type="paragraph" w:customStyle="1" w:styleId="7958FE4809D04C0AA7F565CDF528370A">
    <w:name w:val="7958FE4809D04C0AA7F565CDF52837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0F400"/>
      </a:accent1>
      <a:accent2>
        <a:srgbClr val="05D74D"/>
      </a:accent2>
      <a:accent3>
        <a:srgbClr val="2F3342"/>
      </a:accent3>
      <a:accent4>
        <a:srgbClr val="038B30"/>
      </a:accent4>
      <a:accent5>
        <a:srgbClr val="05EE55"/>
      </a:accent5>
      <a:accent6>
        <a:srgbClr val="70AD47"/>
      </a:accent6>
      <a:hlink>
        <a:srgbClr val="05D74D"/>
      </a:hlink>
      <a:folHlink>
        <a:srgbClr val="C0F40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4541DF-FE98-4CDD-A14C-B9B092272D0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0929FACA-0367-4DBE-BFE4-9FFF754631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EDC465-A9D7-41E2-9066-2C89819E11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Education meeting agenda</Template>
  <TotalTime>0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2023-01-15T02:22:00Z</dcterms:created>
  <dcterms:modified xsi:type="dcterms:W3CDTF">2023-01-15T03:54:00Z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