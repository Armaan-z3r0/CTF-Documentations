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36A5" w:rsidRPr="00AB4981" w:rsidRDefault="009C671E" w:rsidP="00AB4981">
      <w:pPr>
        <w:pStyle w:val="Title"/>
      </w:pPr>
      <w:r>
        <w:t>KIOPTRIX: LEVEL 3</w:t>
      </w:r>
    </w:p>
    <w:p w:rsidR="00EF36A5" w:rsidRPr="004129B7" w:rsidRDefault="009C671E" w:rsidP="004129B7">
      <w:pPr>
        <w:pStyle w:val="Title"/>
      </w:pPr>
      <w:r>
        <w:t>ORDER SUMMARY</w:t>
      </w:r>
    </w:p>
    <w:p w:rsidR="00D0550B" w:rsidRPr="00D0550B" w:rsidRDefault="00D92A7D" w:rsidP="009C671E">
      <w:pPr>
        <w:pStyle w:val="Details"/>
      </w:pPr>
      <w:sdt>
        <w:sdtPr>
          <w:rPr>
            <w:rStyle w:val="Bold"/>
          </w:rPr>
          <w:id w:val="-2126385715"/>
          <w:placeholder>
            <w:docPart w:val="79443BB9EE6E4022A974B38BDE3B4F65"/>
          </w:placeholder>
          <w:temporary/>
          <w:showingPlcHdr/>
          <w15:appearance w15:val="hidden"/>
        </w:sdtPr>
        <w:sdtEndPr>
          <w:rPr>
            <w:rStyle w:val="Bold"/>
          </w:rPr>
        </w:sdtEndPr>
        <w:sdtContent>
          <w:r w:rsidR="004129B7" w:rsidRPr="004129B7">
            <w:rPr>
              <w:rStyle w:val="Bold"/>
            </w:rPr>
            <w:t>Date:</w:t>
          </w:r>
        </w:sdtContent>
      </w:sdt>
      <w:r w:rsidR="004129B7" w:rsidRPr="004129B7">
        <w:t xml:space="preserve"> </w:t>
      </w:r>
      <w:r w:rsidR="009C671E">
        <w:t>15-01-2023</w:t>
      </w:r>
    </w:p>
    <w:tbl>
      <w:tblPr>
        <w:tblStyle w:val="ListTable6Colorful"/>
        <w:tblW w:w="5615" w:type="pct"/>
        <w:tblLayout w:type="fixed"/>
        <w:tblCellMar>
          <w:left w:w="0" w:type="dxa"/>
        </w:tblCellMar>
        <w:tblLook w:val="0620" w:firstRow="1" w:lastRow="0" w:firstColumn="0" w:lastColumn="0" w:noHBand="1" w:noVBand="1"/>
        <w:tblDescription w:val="Agenda items table"/>
      </w:tblPr>
      <w:tblGrid>
        <w:gridCol w:w="1507"/>
        <w:gridCol w:w="7321"/>
        <w:gridCol w:w="1683"/>
      </w:tblGrid>
      <w:tr w:rsidR="00D0550B" w:rsidRPr="00D0550B" w:rsidTr="00987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  <w:tblHeader/>
        </w:trPr>
        <w:tc>
          <w:tcPr>
            <w:tcW w:w="1507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  <w:vAlign w:val="center"/>
          </w:tcPr>
          <w:p w:rsidR="00D0550B" w:rsidRPr="00D0550B" w:rsidRDefault="009C671E" w:rsidP="00D0550B">
            <w:pPr>
              <w:jc w:val="center"/>
            </w:pPr>
            <w:bookmarkStart w:id="0" w:name="_GoBack"/>
            <w:bookmarkEnd w:id="0"/>
            <w:r>
              <w:t>Step</w:t>
            </w:r>
          </w:p>
        </w:tc>
        <w:tc>
          <w:tcPr>
            <w:tcW w:w="7322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  <w:vAlign w:val="center"/>
          </w:tcPr>
          <w:p w:rsidR="00D0550B" w:rsidRPr="00D0550B" w:rsidRDefault="009C671E" w:rsidP="00D0550B">
            <w:pPr>
              <w:jc w:val="center"/>
            </w:pPr>
            <w:r>
              <w:t xml:space="preserve">Descriptions </w:t>
            </w:r>
          </w:p>
        </w:tc>
        <w:tc>
          <w:tcPr>
            <w:tcW w:w="1683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  <w:vAlign w:val="center"/>
          </w:tcPr>
          <w:p w:rsidR="00D0550B" w:rsidRPr="00D0550B" w:rsidRDefault="00D0550B" w:rsidP="00D0550B">
            <w:pPr>
              <w:jc w:val="center"/>
            </w:pPr>
          </w:p>
        </w:tc>
      </w:tr>
      <w:tr w:rsidR="00D0550B" w:rsidRPr="00D0550B" w:rsidTr="00987C4F">
        <w:trPr>
          <w:trHeight w:val="406"/>
        </w:trPr>
        <w:tc>
          <w:tcPr>
            <w:tcW w:w="1507" w:type="dxa"/>
            <w:tcBorders>
              <w:top w:val="single" w:sz="18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FE424F" w:rsidRDefault="009C671E" w:rsidP="00D0550B">
            <w:pPr>
              <w:rPr>
                <w:i/>
              </w:rPr>
            </w:pPr>
            <w:r w:rsidRPr="00FE424F">
              <w:rPr>
                <w:i/>
              </w:rPr>
              <w:t>1</w:t>
            </w:r>
          </w:p>
        </w:tc>
        <w:tc>
          <w:tcPr>
            <w:tcW w:w="7322" w:type="dxa"/>
            <w:tcBorders>
              <w:top w:val="single" w:sz="18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9C671E" w:rsidP="00D0550B">
            <w:r>
              <w:t xml:space="preserve">Using command </w:t>
            </w:r>
            <w:r w:rsidRPr="00FE424F">
              <w:rPr>
                <w:b/>
              </w:rPr>
              <w:t>sudo netdiscover</w:t>
            </w:r>
            <w:r>
              <w:t xml:space="preserve"> to get IP of the targeted machine </w:t>
            </w:r>
          </w:p>
        </w:tc>
        <w:tc>
          <w:tcPr>
            <w:tcW w:w="1683" w:type="dxa"/>
            <w:tcBorders>
              <w:top w:val="single" w:sz="18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FE424F" w:rsidRDefault="009C671E" w:rsidP="00D0550B">
            <w:pPr>
              <w:rPr>
                <w:i/>
              </w:rPr>
            </w:pPr>
            <w:r w:rsidRPr="00FE424F">
              <w:rPr>
                <w:i/>
              </w:rPr>
              <w:t>2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9C671E" w:rsidP="00D0550B">
            <w:r>
              <w:t xml:space="preserve">Doing an </w:t>
            </w:r>
            <w:r w:rsidRPr="00FE424F">
              <w:rPr>
                <w:b/>
              </w:rPr>
              <w:t>Intense Zenmap scan</w:t>
            </w:r>
            <w:r>
              <w:t xml:space="preserve"> 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FE424F" w:rsidRDefault="009C671E" w:rsidP="00D0550B">
            <w:pPr>
              <w:rPr>
                <w:i/>
              </w:rPr>
            </w:pPr>
            <w:r w:rsidRPr="00FE424F">
              <w:rPr>
                <w:i/>
              </w:rPr>
              <w:t>3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9C671E" w:rsidP="00D0550B">
            <w:r>
              <w:t xml:space="preserve">Targeting </w:t>
            </w:r>
            <w:r w:rsidRPr="00FE424F">
              <w:rPr>
                <w:b/>
              </w:rPr>
              <w:t>port 80/tcp</w:t>
            </w:r>
            <w:r>
              <w:t xml:space="preserve"> 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FE424F" w:rsidRDefault="009C671E" w:rsidP="00D0550B">
            <w:pPr>
              <w:rPr>
                <w:i/>
              </w:rPr>
            </w:pPr>
            <w:r w:rsidRPr="00FE424F">
              <w:rPr>
                <w:i/>
              </w:rPr>
              <w:t>4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9C671E" w:rsidP="00D0550B">
            <w:r>
              <w:t xml:space="preserve">Visiting the webpage  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FE424F" w:rsidRDefault="009C671E" w:rsidP="00D0550B">
            <w:pPr>
              <w:rPr>
                <w:i/>
              </w:rPr>
            </w:pPr>
            <w:r w:rsidRPr="00FE424F">
              <w:rPr>
                <w:i/>
              </w:rPr>
              <w:t>5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9C671E" w:rsidP="00D0550B">
            <w:r>
              <w:t>The website looks secure for basic XSS and SQL bypass attacks</w:t>
            </w:r>
            <w:r w:rsidR="00FE424F">
              <w:t xml:space="preserve"> 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FE424F" w:rsidRDefault="009C671E" w:rsidP="00D0550B">
            <w:pPr>
              <w:rPr>
                <w:i/>
              </w:rPr>
            </w:pPr>
            <w:r w:rsidRPr="00FE424F">
              <w:rPr>
                <w:i/>
              </w:rPr>
              <w:t>6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Default="009C671E" w:rsidP="00D0550B">
            <w:r w:rsidRPr="00FE424F">
              <w:rPr>
                <w:b/>
              </w:rPr>
              <w:t xml:space="preserve">Using Metasploit to </w:t>
            </w:r>
            <w:r w:rsidR="00AA61FB" w:rsidRPr="00FE424F">
              <w:rPr>
                <w:b/>
              </w:rPr>
              <w:t>exploits</w:t>
            </w:r>
            <w:r w:rsidR="00AA61FB" w:rsidRPr="00AA61FB">
              <w:t xml:space="preserve"> a vulnerability found in Lotus CMS 3.0's Router</w:t>
            </w:r>
            <w:r w:rsidR="00FE424F">
              <w:t xml:space="preserve"> </w:t>
            </w:r>
            <w:r w:rsidR="00AA61FB" w:rsidRPr="00AA61FB">
              <w:t>() function</w:t>
            </w:r>
            <w:r w:rsidR="00AA61FB">
              <w:t xml:space="preserve"> using this exploit</w:t>
            </w:r>
            <w:r w:rsidR="00AA61FB" w:rsidRPr="00AA61FB">
              <w:t>.</w:t>
            </w:r>
          </w:p>
          <w:p w:rsidR="00AA61FB" w:rsidRPr="00FE424F" w:rsidRDefault="00AA61FB" w:rsidP="00D0550B">
            <w:pPr>
              <w:rPr>
                <w:b/>
              </w:rPr>
            </w:pPr>
            <w:r w:rsidRPr="00FE424F">
              <w:rPr>
                <w:b/>
              </w:rPr>
              <w:t>exploit/multi/http/lcms_php_exec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FE424F" w:rsidRDefault="009C671E" w:rsidP="00D0550B">
            <w:pPr>
              <w:rPr>
                <w:i/>
              </w:rPr>
            </w:pPr>
            <w:r w:rsidRPr="00FE424F">
              <w:rPr>
                <w:i/>
              </w:rPr>
              <w:t>7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Default="00AA61FB" w:rsidP="00D0550B">
            <w:r>
              <w:t xml:space="preserve">Setting up the exploit and </w:t>
            </w:r>
            <w:r w:rsidRPr="00FE424F">
              <w:rPr>
                <w:b/>
              </w:rPr>
              <w:t xml:space="preserve">changing </w:t>
            </w:r>
            <w:r w:rsidR="00FE424F" w:rsidRPr="00FE424F">
              <w:rPr>
                <w:b/>
              </w:rPr>
              <w:t>its</w:t>
            </w:r>
            <w:r w:rsidRPr="00FE424F">
              <w:rPr>
                <w:b/>
              </w:rPr>
              <w:t xml:space="preserve"> payload</w:t>
            </w:r>
            <w:r>
              <w:t xml:space="preserve"> to </w:t>
            </w:r>
          </w:p>
          <w:p w:rsidR="00AA61FB" w:rsidRPr="00FE424F" w:rsidRDefault="00AA61FB" w:rsidP="00D0550B">
            <w:pPr>
              <w:rPr>
                <w:b/>
              </w:rPr>
            </w:pPr>
            <w:r w:rsidRPr="00FE424F">
              <w:rPr>
                <w:b/>
              </w:rPr>
              <w:t>payload/generic/shell_reverse_tcp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FE424F" w:rsidRDefault="009C671E" w:rsidP="00D0550B">
            <w:pPr>
              <w:rPr>
                <w:i/>
              </w:rPr>
            </w:pPr>
            <w:r w:rsidRPr="00FE424F">
              <w:rPr>
                <w:i/>
              </w:rPr>
              <w:t>8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AA61FB" w:rsidP="00AA61FB">
            <w:r>
              <w:t xml:space="preserve">Got a command shell session but </w:t>
            </w:r>
            <w:r w:rsidR="00C529DE">
              <w:t>cannot gain root access yet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FE424F" w:rsidRDefault="009C671E" w:rsidP="00D0550B">
            <w:pPr>
              <w:rPr>
                <w:i/>
              </w:rPr>
            </w:pPr>
            <w:r w:rsidRPr="00FE424F">
              <w:rPr>
                <w:i/>
              </w:rPr>
              <w:t>9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Default="00C529DE" w:rsidP="00C529DE">
            <w:r w:rsidRPr="00FE424F">
              <w:rPr>
                <w:b/>
              </w:rPr>
              <w:t>Converting the command shell into Bash more flexibility</w:t>
            </w:r>
            <w:r>
              <w:t xml:space="preserve"> by using the following command </w:t>
            </w:r>
          </w:p>
          <w:p w:rsidR="00C529DE" w:rsidRPr="00FE424F" w:rsidRDefault="00C529DE" w:rsidP="00C529DE">
            <w:pPr>
              <w:rPr>
                <w:b/>
              </w:rPr>
            </w:pPr>
            <w:r w:rsidRPr="00FE424F">
              <w:rPr>
                <w:b/>
              </w:rPr>
              <w:t>python -c “import pty;</w:t>
            </w:r>
            <w:r w:rsidR="00FE424F" w:rsidRPr="00FE424F">
              <w:rPr>
                <w:b/>
              </w:rPr>
              <w:t xml:space="preserve"> </w:t>
            </w:r>
            <w:proofErr w:type="gramStart"/>
            <w:r w:rsidRPr="00FE424F">
              <w:rPr>
                <w:b/>
              </w:rPr>
              <w:t>pty.spawn</w:t>
            </w:r>
            <w:proofErr w:type="gramEnd"/>
            <w:r w:rsidRPr="00FE424F">
              <w:rPr>
                <w:b/>
              </w:rPr>
              <w:t xml:space="preserve">(‘/bin/bash’) 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9C671E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9C671E" w:rsidRPr="00FE424F" w:rsidRDefault="009C671E" w:rsidP="00D0550B">
            <w:pPr>
              <w:rPr>
                <w:i/>
              </w:rPr>
            </w:pPr>
            <w:r w:rsidRPr="00FE424F">
              <w:rPr>
                <w:i/>
              </w:rPr>
              <w:t>10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9C671E" w:rsidRDefault="00C529DE" w:rsidP="00D0550B">
            <w:r>
              <w:t xml:space="preserve">Using </w:t>
            </w:r>
            <w:r w:rsidRPr="00FE424F">
              <w:rPr>
                <w:b/>
              </w:rPr>
              <w:t>D</w:t>
            </w:r>
            <w:r w:rsidR="00FE424F" w:rsidRPr="00FE424F">
              <w:rPr>
                <w:b/>
              </w:rPr>
              <w:t>i</w:t>
            </w:r>
            <w:r w:rsidRPr="00FE424F">
              <w:rPr>
                <w:b/>
              </w:rPr>
              <w:t>rb to find hidden directories</w:t>
            </w:r>
            <w:r>
              <w:t xml:space="preserve"> by using this command</w:t>
            </w:r>
          </w:p>
          <w:p w:rsidR="00C529DE" w:rsidRPr="00FE424F" w:rsidRDefault="00C529DE" w:rsidP="00D0550B">
            <w:pPr>
              <w:rPr>
                <w:b/>
              </w:rPr>
            </w:pPr>
            <w:r w:rsidRPr="00FE424F">
              <w:rPr>
                <w:b/>
              </w:rPr>
              <w:t xml:space="preserve">dirb </w:t>
            </w:r>
            <w:hyperlink r:id="rId10" w:history="1">
              <w:r w:rsidR="008E59F7" w:rsidRPr="00FE424F">
                <w:rPr>
                  <w:rStyle w:val="Hyperlink"/>
                  <w:b/>
                </w:rPr>
                <w:t>http://192.168.0.110</w:t>
              </w:r>
            </w:hyperlink>
            <w:r w:rsidR="008E59F7" w:rsidRPr="00FE424F">
              <w:rPr>
                <w:b/>
              </w:rPr>
              <w:t xml:space="preserve"> </w:t>
            </w:r>
            <w:r w:rsidRPr="00FE424F">
              <w:rPr>
                <w:b/>
              </w:rPr>
              <w:t>/usr/share/wordlists/dirb/common.txt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9C671E" w:rsidRPr="00D0550B" w:rsidRDefault="009C671E" w:rsidP="00D0550B"/>
        </w:tc>
      </w:tr>
      <w:tr w:rsidR="00D0550B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FE424F" w:rsidRDefault="009C671E" w:rsidP="00D0550B">
            <w:pPr>
              <w:rPr>
                <w:i/>
              </w:rPr>
            </w:pPr>
            <w:r w:rsidRPr="00FE424F">
              <w:rPr>
                <w:i/>
              </w:rPr>
              <w:t>11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8E59F7" w:rsidP="00D0550B">
            <w:r>
              <w:t xml:space="preserve">Opening myphp login page 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8E59F7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FE424F" w:rsidRDefault="008E59F7" w:rsidP="00D0550B">
            <w:pPr>
              <w:rPr>
                <w:i/>
              </w:rPr>
            </w:pPr>
            <w:r w:rsidRPr="00FE424F">
              <w:rPr>
                <w:i/>
              </w:rPr>
              <w:t>12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Default="008E59F7" w:rsidP="00D0550B">
            <w:r w:rsidRPr="00FE424F">
              <w:rPr>
                <w:b/>
              </w:rPr>
              <w:t>Using shell to find login credentials</w:t>
            </w:r>
            <w:r>
              <w:t xml:space="preserve"> using following command</w:t>
            </w:r>
          </w:p>
          <w:p w:rsidR="008E59F7" w:rsidRPr="00FE424F" w:rsidRDefault="008E59F7" w:rsidP="00D0550B">
            <w:pPr>
              <w:rPr>
                <w:b/>
              </w:rPr>
            </w:pPr>
            <w:r w:rsidRPr="00FE424F">
              <w:rPr>
                <w:b/>
              </w:rPr>
              <w:t>find -name "*config*"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D0550B" w:rsidRDefault="008E59F7" w:rsidP="00D0550B"/>
        </w:tc>
      </w:tr>
      <w:tr w:rsidR="008E59F7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FE424F" w:rsidRDefault="008E59F7" w:rsidP="00D0550B">
            <w:pPr>
              <w:rPr>
                <w:i/>
              </w:rPr>
            </w:pPr>
            <w:r w:rsidRPr="00FE424F">
              <w:rPr>
                <w:i/>
              </w:rPr>
              <w:t>13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Default="008E59F7" w:rsidP="00D0550B">
            <w:r>
              <w:t xml:space="preserve">Opening the file name </w:t>
            </w:r>
            <w:r w:rsidRPr="00FE424F">
              <w:rPr>
                <w:b/>
              </w:rPr>
              <w:t>./gallery/gconfig.php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D0550B" w:rsidRDefault="008E59F7" w:rsidP="00D0550B"/>
        </w:tc>
      </w:tr>
      <w:tr w:rsidR="008E59F7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FE424F" w:rsidRDefault="008E59F7" w:rsidP="00D0550B">
            <w:pPr>
              <w:rPr>
                <w:i/>
              </w:rPr>
            </w:pPr>
            <w:r w:rsidRPr="00FE424F">
              <w:rPr>
                <w:i/>
              </w:rPr>
              <w:t>14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Default="008E59F7" w:rsidP="00D0550B">
            <w:r>
              <w:t xml:space="preserve">Got username = </w:t>
            </w:r>
            <w:r w:rsidRPr="00FE424F">
              <w:rPr>
                <w:b/>
              </w:rPr>
              <w:t>root</w:t>
            </w:r>
            <w:r>
              <w:t xml:space="preserve"> &amp; password = </w:t>
            </w:r>
            <w:r w:rsidRPr="00FE424F">
              <w:rPr>
                <w:b/>
              </w:rPr>
              <w:t>fuckeyou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D0550B" w:rsidRDefault="008E59F7" w:rsidP="00D0550B"/>
        </w:tc>
      </w:tr>
      <w:tr w:rsidR="008E59F7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FE424F" w:rsidRDefault="008E59F7" w:rsidP="00D0550B">
            <w:pPr>
              <w:rPr>
                <w:i/>
              </w:rPr>
            </w:pPr>
            <w:r w:rsidRPr="00FE424F">
              <w:rPr>
                <w:i/>
              </w:rPr>
              <w:t>15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Default="008E59F7" w:rsidP="00D0550B">
            <w:r>
              <w:t>Found two user name and their hash which is encryted using MD5</w:t>
            </w:r>
          </w:p>
          <w:p w:rsidR="00780B03" w:rsidRDefault="00780B03" w:rsidP="00D0550B"/>
          <w:p w:rsidR="008E59F7" w:rsidRDefault="008E59F7" w:rsidP="00D0550B">
            <w:r>
              <w:t>Username 1 =</w:t>
            </w:r>
            <w:r w:rsidRPr="008E59F7">
              <w:t xml:space="preserve"> </w:t>
            </w:r>
            <w:r w:rsidRPr="00FE424F">
              <w:rPr>
                <w:b/>
              </w:rPr>
              <w:t>dreg</w:t>
            </w:r>
          </w:p>
          <w:p w:rsidR="008E59F7" w:rsidRDefault="008E59F7" w:rsidP="00D0550B">
            <w:r>
              <w:t>Hash=</w:t>
            </w:r>
            <w:r w:rsidRPr="008E59F7">
              <w:tab/>
              <w:t>0d3eccfb887aabd50f243b3f155c0f85</w:t>
            </w:r>
            <w:r w:rsidR="00780B03">
              <w:t xml:space="preserve"> = </w:t>
            </w:r>
            <w:r w:rsidR="00780B03" w:rsidRPr="00FE424F">
              <w:rPr>
                <w:b/>
              </w:rPr>
              <w:t>Mast3r</w:t>
            </w:r>
          </w:p>
          <w:p w:rsidR="00780B03" w:rsidRDefault="00780B03" w:rsidP="00D0550B"/>
          <w:p w:rsidR="00780B03" w:rsidRDefault="008E59F7" w:rsidP="00D0550B">
            <w:r>
              <w:t xml:space="preserve">Username 2 = </w:t>
            </w:r>
            <w:r w:rsidRPr="00FE424F">
              <w:rPr>
                <w:b/>
              </w:rPr>
              <w:t>loneferret</w:t>
            </w:r>
          </w:p>
          <w:p w:rsidR="008E59F7" w:rsidRDefault="00780B03" w:rsidP="00D0550B">
            <w:r>
              <w:t xml:space="preserve">Hash = </w:t>
            </w:r>
            <w:r w:rsidR="008E59F7" w:rsidRPr="008E59F7">
              <w:t>5badcaf789d3d1d09794d8f021f40f0e</w:t>
            </w:r>
            <w:r>
              <w:t xml:space="preserve"> =</w:t>
            </w:r>
            <w:r w:rsidRPr="00FE424F">
              <w:rPr>
                <w:b/>
              </w:rPr>
              <w:t xml:space="preserve"> starwars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D0550B" w:rsidRDefault="008E59F7" w:rsidP="00D0550B"/>
        </w:tc>
      </w:tr>
      <w:tr w:rsidR="008E59F7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FE424F" w:rsidRDefault="008E59F7" w:rsidP="00D0550B">
            <w:pPr>
              <w:rPr>
                <w:i/>
              </w:rPr>
            </w:pPr>
            <w:r w:rsidRPr="00FE424F">
              <w:rPr>
                <w:i/>
              </w:rPr>
              <w:t>17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Default="00780B03" w:rsidP="00D0550B">
            <w:r>
              <w:t>Using 2 user to connect to machine through ssh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D0550B" w:rsidRDefault="008E59F7" w:rsidP="00D0550B"/>
        </w:tc>
      </w:tr>
      <w:tr w:rsidR="008E59F7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FE424F" w:rsidRDefault="008E59F7" w:rsidP="00D0550B">
            <w:pPr>
              <w:rPr>
                <w:i/>
              </w:rPr>
            </w:pPr>
            <w:r w:rsidRPr="00FE424F">
              <w:rPr>
                <w:i/>
              </w:rPr>
              <w:t>18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FE424F" w:rsidRDefault="00780B03" w:rsidP="00D0550B">
            <w:pPr>
              <w:rPr>
                <w:b/>
              </w:rPr>
            </w:pPr>
            <w:r w:rsidRPr="00FE424F">
              <w:rPr>
                <w:b/>
              </w:rPr>
              <w:t xml:space="preserve">Still not a root user 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D0550B" w:rsidRDefault="008E59F7" w:rsidP="00D0550B"/>
        </w:tc>
      </w:tr>
      <w:tr w:rsidR="008E59F7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FE424F" w:rsidRDefault="008E59F7" w:rsidP="00D0550B">
            <w:pPr>
              <w:rPr>
                <w:i/>
              </w:rPr>
            </w:pPr>
            <w:r w:rsidRPr="00FE424F">
              <w:rPr>
                <w:i/>
              </w:rPr>
              <w:t>19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Default="00780B03" w:rsidP="00D0550B">
            <w:r>
              <w:t xml:space="preserve">After reading the </w:t>
            </w:r>
            <w:r w:rsidRPr="00780B03">
              <w:t>CompanyPolicy.README</w:t>
            </w:r>
            <w:r>
              <w:t xml:space="preserve"> file now we can use </w:t>
            </w:r>
            <w:r w:rsidRPr="00FE424F">
              <w:rPr>
                <w:b/>
              </w:rPr>
              <w:t>sudo ht</w:t>
            </w:r>
            <w:r>
              <w:t xml:space="preserve"> 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8E59F7" w:rsidRPr="00D0550B" w:rsidRDefault="008E59F7" w:rsidP="00D0550B"/>
        </w:tc>
      </w:tr>
      <w:tr w:rsidR="00D0550B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FE424F" w:rsidRDefault="008E59F7" w:rsidP="00D0550B">
            <w:pPr>
              <w:rPr>
                <w:i/>
              </w:rPr>
            </w:pPr>
            <w:r w:rsidRPr="00FE424F">
              <w:rPr>
                <w:i/>
              </w:rPr>
              <w:lastRenderedPageBreak/>
              <w:t>20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780B03" w:rsidP="00D0550B">
            <w:r>
              <w:t xml:space="preserve">Using </w:t>
            </w:r>
            <w:r w:rsidRPr="00FE424F">
              <w:rPr>
                <w:b/>
              </w:rPr>
              <w:t>Term=Xterm</w:t>
            </w:r>
            <w:r>
              <w:t xml:space="preserve"> command and </w:t>
            </w:r>
            <w:r w:rsidRPr="00FE424F">
              <w:rPr>
                <w:b/>
              </w:rPr>
              <w:t>opening up HT Editor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780B03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780B03" w:rsidRPr="00FE424F" w:rsidRDefault="00780B03" w:rsidP="00D0550B">
            <w:pPr>
              <w:rPr>
                <w:i/>
              </w:rPr>
            </w:pPr>
            <w:r w:rsidRPr="00FE424F">
              <w:rPr>
                <w:i/>
              </w:rPr>
              <w:t>21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780B03" w:rsidRDefault="00780B03" w:rsidP="00D0550B">
            <w:r>
              <w:t xml:space="preserve">open the file </w:t>
            </w:r>
            <w:r w:rsidRPr="00FE424F">
              <w:rPr>
                <w:b/>
              </w:rPr>
              <w:t>/etc/sudoers</w:t>
            </w:r>
            <w:r>
              <w:t xml:space="preserve"> in HT Editor </w:t>
            </w:r>
            <w:r w:rsidR="007766E9">
              <w:t xml:space="preserve">and editing on the 18 line and change the first path to </w:t>
            </w:r>
            <w:r w:rsidR="007766E9" w:rsidRPr="00FE424F">
              <w:rPr>
                <w:b/>
              </w:rPr>
              <w:t>/bin/su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780B03" w:rsidRPr="00D0550B" w:rsidRDefault="00780B03" w:rsidP="00D0550B"/>
        </w:tc>
      </w:tr>
      <w:tr w:rsidR="00780B03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780B03" w:rsidRPr="00FE424F" w:rsidRDefault="00780B03" w:rsidP="00D0550B">
            <w:pPr>
              <w:rPr>
                <w:i/>
              </w:rPr>
            </w:pPr>
            <w:r w:rsidRPr="00FE424F">
              <w:rPr>
                <w:i/>
              </w:rPr>
              <w:t>22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780B03" w:rsidRDefault="007766E9" w:rsidP="00D0550B">
            <w:r>
              <w:t>Saving and Exiting HT Editor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780B03" w:rsidRPr="00D0550B" w:rsidRDefault="00780B03" w:rsidP="00D0550B"/>
        </w:tc>
      </w:tr>
      <w:tr w:rsidR="00780B03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780B03" w:rsidRPr="00FE424F" w:rsidRDefault="00780B03" w:rsidP="00D0550B">
            <w:pPr>
              <w:rPr>
                <w:i/>
              </w:rPr>
            </w:pPr>
            <w:r w:rsidRPr="00FE424F">
              <w:rPr>
                <w:i/>
              </w:rPr>
              <w:t>23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7766E9" w:rsidRDefault="007766E9" w:rsidP="00D0550B">
            <w:r>
              <w:t xml:space="preserve">Using the command </w:t>
            </w:r>
            <w:r w:rsidRPr="00FE424F">
              <w:rPr>
                <w:b/>
              </w:rPr>
              <w:t>sudo su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780B03" w:rsidRPr="00D0550B" w:rsidRDefault="00780B03" w:rsidP="00D0550B"/>
        </w:tc>
      </w:tr>
      <w:tr w:rsidR="00780B03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780B03" w:rsidRPr="00FE424F" w:rsidRDefault="00780B03" w:rsidP="00D0550B">
            <w:pPr>
              <w:rPr>
                <w:i/>
              </w:rPr>
            </w:pPr>
            <w:r w:rsidRPr="00FE424F">
              <w:rPr>
                <w:i/>
              </w:rPr>
              <w:t>24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780B03" w:rsidRPr="00FE424F" w:rsidRDefault="00FE424F" w:rsidP="00D0550B">
            <w:pPr>
              <w:rPr>
                <w:b/>
              </w:rPr>
            </w:pPr>
            <w:r w:rsidRPr="00FE424F">
              <w:rPr>
                <w:b/>
              </w:rPr>
              <w:t>Finally,</w:t>
            </w:r>
            <w:r w:rsidR="007766E9" w:rsidRPr="00FE424F">
              <w:rPr>
                <w:b/>
              </w:rPr>
              <w:t xml:space="preserve"> we got the root access </w:t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780B03" w:rsidRPr="00D0550B" w:rsidRDefault="00780B03" w:rsidP="00D0550B"/>
        </w:tc>
      </w:tr>
      <w:tr w:rsidR="007766E9" w:rsidRPr="00D0550B" w:rsidTr="00987C4F">
        <w:trPr>
          <w:trHeight w:val="406"/>
        </w:trPr>
        <w:tc>
          <w:tcPr>
            <w:tcW w:w="1507" w:type="dxa"/>
            <w:tcBorders>
              <w:top w:val="single" w:sz="2" w:space="0" w:color="44546A" w:themeColor="text2"/>
              <w:bottom w:val="single" w:sz="18" w:space="0" w:color="44546A" w:themeColor="text2"/>
            </w:tcBorders>
            <w:vAlign w:val="center"/>
          </w:tcPr>
          <w:p w:rsidR="007766E9" w:rsidRPr="00FE424F" w:rsidRDefault="007766E9" w:rsidP="00D0550B">
            <w:pPr>
              <w:rPr>
                <w:i/>
              </w:rPr>
            </w:pPr>
            <w:r w:rsidRPr="00FE424F">
              <w:rPr>
                <w:i/>
              </w:rPr>
              <w:t>POC</w:t>
            </w:r>
          </w:p>
        </w:tc>
        <w:tc>
          <w:tcPr>
            <w:tcW w:w="7322" w:type="dxa"/>
            <w:tcBorders>
              <w:top w:val="single" w:sz="2" w:space="0" w:color="44546A" w:themeColor="text2"/>
              <w:bottom w:val="single" w:sz="18" w:space="0" w:color="44546A" w:themeColor="text2"/>
            </w:tcBorders>
            <w:vAlign w:val="center"/>
          </w:tcPr>
          <w:p w:rsidR="007766E9" w:rsidRDefault="007766E9" w:rsidP="00D0550B">
            <w:r w:rsidRPr="007766E9">
              <w:rPr>
                <w:noProof/>
              </w:rPr>
              <w:drawing>
                <wp:inline distT="0" distB="0" distL="0" distR="0" wp14:anchorId="641F61B9" wp14:editId="29C095C7">
                  <wp:extent cx="3071126" cy="49534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126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3" w:type="dxa"/>
            <w:tcBorders>
              <w:top w:val="single" w:sz="2" w:space="0" w:color="44546A" w:themeColor="text2"/>
              <w:bottom w:val="single" w:sz="18" w:space="0" w:color="44546A" w:themeColor="text2"/>
            </w:tcBorders>
            <w:vAlign w:val="center"/>
          </w:tcPr>
          <w:p w:rsidR="007766E9" w:rsidRPr="00D0550B" w:rsidRDefault="007766E9" w:rsidP="00D0550B"/>
        </w:tc>
      </w:tr>
    </w:tbl>
    <w:p w:rsidR="00CA6B4F" w:rsidRPr="00CA6B4F" w:rsidRDefault="00CA6B4F" w:rsidP="00D0550B"/>
    <w:sectPr w:rsidR="00CA6B4F" w:rsidRPr="00CA6B4F" w:rsidSect="00AB4981">
      <w:headerReference w:type="default" r:id="rId12"/>
      <w:pgSz w:w="12240" w:h="15840" w:code="1"/>
      <w:pgMar w:top="11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2A7D" w:rsidRDefault="00D92A7D">
      <w:pPr>
        <w:spacing w:after="0" w:line="240" w:lineRule="auto"/>
      </w:pPr>
      <w:r>
        <w:separator/>
      </w:r>
    </w:p>
  </w:endnote>
  <w:endnote w:type="continuationSeparator" w:id="0">
    <w:p w:rsidR="00D92A7D" w:rsidRDefault="00D92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2A7D" w:rsidRDefault="00D92A7D">
      <w:pPr>
        <w:spacing w:after="0" w:line="240" w:lineRule="auto"/>
      </w:pPr>
      <w:r>
        <w:separator/>
      </w:r>
    </w:p>
  </w:footnote>
  <w:footnote w:type="continuationSeparator" w:id="0">
    <w:p w:rsidR="00D92A7D" w:rsidRDefault="00D92A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671E" w:rsidRDefault="009C671E">
    <w:pPr>
      <w:pStyle w:val="Header"/>
    </w:pPr>
    <w:r>
      <w:rPr>
        <w:noProof/>
        <w:color w:val="auto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8401C85" wp14:editId="50461703">
              <wp:simplePos x="0" y="0"/>
              <mc:AlternateContent>
                <mc:Choice Requires="wp14">
                  <wp:positionH relativeFrom="page">
                    <wp14:pctPosHOffset>-3800</wp14:pctPosHOffset>
                  </wp:positionH>
                </mc:Choice>
                <mc:Fallback>
                  <wp:positionH relativeFrom="page">
                    <wp:posOffset>-295275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-1200</wp14:pctPosVOffset>
                  </wp:positionV>
                </mc:Choice>
                <mc:Fallback>
                  <wp:positionV relativeFrom="page">
                    <wp:posOffset>-120650</wp:posOffset>
                  </wp:positionV>
                </mc:Fallback>
              </mc:AlternateContent>
              <wp:extent cx="9719945" cy="10297795"/>
              <wp:effectExtent l="19050" t="0" r="90805" b="6350"/>
              <wp:wrapNone/>
              <wp:docPr id="6" name="Group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9945" cy="10297795"/>
                        <a:chOff x="0" y="0"/>
                        <a:chExt cx="9716770" cy="10298367"/>
                      </a:xfrm>
                    </wpg:grpSpPr>
                    <wps:wsp>
                      <wps:cNvPr id="9" name="Freeform: Shape 9">
                        <a:extLst/>
                      </wps:cNvPr>
                      <wps:cNvSpPr/>
                      <wps:spPr>
                        <a:xfrm>
                          <a:off x="281940" y="0"/>
                          <a:ext cx="7851390" cy="2019169"/>
                        </a:xfrm>
                        <a:custGeom>
                          <a:avLst/>
                          <a:gdLst>
                            <a:gd name="connsiteX0" fmla="*/ 5640 w 5350933"/>
                            <a:gd name="connsiteY0" fmla="*/ 5640 h 1388533"/>
                            <a:gd name="connsiteX1" fmla="*/ 5345567 w 5350933"/>
                            <a:gd name="connsiteY1" fmla="*/ 5640 h 1388533"/>
                            <a:gd name="connsiteX2" fmla="*/ 5345567 w 5350933"/>
                            <a:gd name="connsiteY2" fmla="*/ 1384014 h 1388533"/>
                            <a:gd name="connsiteX3" fmla="*/ 5640 w 5350933"/>
                            <a:gd name="connsiteY3" fmla="*/ 1384014 h 13885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350933" h="1388533">
                              <a:moveTo>
                                <a:pt x="5640" y="5640"/>
                              </a:moveTo>
                              <a:lnTo>
                                <a:pt x="5345567" y="5640"/>
                              </a:lnTo>
                              <a:lnTo>
                                <a:pt x="5345567" y="1384014"/>
                              </a:lnTo>
                              <a:lnTo>
                                <a:pt x="5640" y="13840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846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Freeform: Shape 10">
                        <a:extLst/>
                      </wps:cNvPr>
                      <wps:cNvSpPr/>
                      <wps:spPr>
                        <a:xfrm>
                          <a:off x="155448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Freeform: Shape 19">
                        <a:extLst/>
                      </wps:cNvPr>
                      <wps:cNvSpPr/>
                      <wps:spPr>
                        <a:xfrm>
                          <a:off x="74676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Freeform: Shape 20">
                        <a:extLst/>
                      </wps:cNvPr>
                      <wps:cNvSpPr/>
                      <wps:spPr>
                        <a:xfrm>
                          <a:off x="297180" y="9326880"/>
                          <a:ext cx="7839320" cy="971487"/>
                        </a:xfrm>
                        <a:custGeom>
                          <a:avLst/>
                          <a:gdLst>
                            <a:gd name="connsiteX0" fmla="*/ 5640 w 5342466"/>
                            <a:gd name="connsiteY0" fmla="*/ 5640 h 1041399"/>
                            <a:gd name="connsiteX1" fmla="*/ 5339640 w 5342466"/>
                            <a:gd name="connsiteY1" fmla="*/ 5640 h 1041399"/>
                            <a:gd name="connsiteX2" fmla="*/ 5339640 w 5342466"/>
                            <a:gd name="connsiteY2" fmla="*/ 1036880 h 1041399"/>
                            <a:gd name="connsiteX3" fmla="*/ 5640 w 5342466"/>
                            <a:gd name="connsiteY3" fmla="*/ 1036880 h 10413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342466" h="1041399">
                              <a:moveTo>
                                <a:pt x="5640" y="5640"/>
                              </a:moveTo>
                              <a:lnTo>
                                <a:pt x="5339640" y="5640"/>
                              </a:lnTo>
                              <a:lnTo>
                                <a:pt x="5339640" y="1036880"/>
                              </a:lnTo>
                              <a:lnTo>
                                <a:pt x="5640" y="1036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846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reeform: Shape 21">
                        <a:extLst/>
                      </wps:cNvPr>
                      <wps:cNvSpPr/>
                      <wps:spPr>
                        <a:xfrm>
                          <a:off x="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traight Connector 22"/>
                      <wps:cNvCnPr/>
                      <wps:spPr>
                        <a:xfrm>
                          <a:off x="762000" y="838200"/>
                          <a:ext cx="0" cy="8322907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125300</wp14:pctWidth>
              </wp14:sizeRelH>
              <wp14:sizeRelV relativeFrom="page">
                <wp14:pctHeight>102400</wp14:pctHeight>
              </wp14:sizeRelV>
            </wp:anchor>
          </w:drawing>
        </mc:Choice>
        <mc:Fallback>
          <w:pict>
            <v:group w14:anchorId="170E55EB" id="Group 6" o:spid="_x0000_s1026" style="position:absolute;margin-left:0;margin-top:0;width:765.35pt;height:810.85pt;z-index:-251655168;mso-width-percent:1253;mso-height-percent:1024;mso-left-percent:-38;mso-top-percent:-12;mso-position-horizontal-relative:page;mso-position-vertical-relative:page;mso-width-percent:1253;mso-height-percent:1024;mso-left-percent:-38;mso-top-percent:-12" coordsize="97167,102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">
              <v:shape id="Freeform: Shape 9" o:spid="_x0000_s1027" style="position:absolute;left:2819;width:78514;height:20191;visibility:visible;mso-wrap-style:square;v-text-anchor:middle" coordsize="5350933,1388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" path="m5640,5640r5339927,l5345567,1384014r-5339927,l5640,5640xe" fillcolor="#2f3342 [3206]" stroked="f" strokeweight=".235mm">
                <v:stroke joinstyle="miter"/>
                <v:path arrowok="t" o:connecttype="custom" o:connectlocs="8276,8202;7843517,8202;7843517,2012598;8276,2012598" o:connectangles="0,0,0,0"/>
              </v:shape>
              <v:shape id="Freeform: Shape 10" o:spid="_x0000_s1028" style="position:absolute;left:15544;top:5638;width:81623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" path="m5339927,915247r-1551940,c3787987,915247,3374067,956949,3327400,435187r,41702c3327400,236435,3132667,,2892213,l238760,c150707,,68580,26247,,71120l,6018954r5339927,l5339927,915247xe" fillcolor="#e7e6e6 [3214]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shape id="Freeform: Shape 19" o:spid="_x0000_s1029" style="position:absolute;left:7467;top:5638;width:81623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" path="m5339927,915247r-1551940,c3787987,915247,3374067,956949,3327400,435187r,41702c3327400,236435,3132667,,2892213,l238760,c150707,,68580,26247,,71120l,6018954r5339927,l5339927,915247xe" fillcolor="#c0f400 [3204]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shape id="Freeform: Shape 20" o:spid="_x0000_s1030" style="position:absolute;left:2971;top:93268;width:78394;height:9715;visibility:visible;mso-wrap-style:square;v-text-anchor:middle" coordsize="5342466,104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" path="m5640,5640r5334000,l5339640,1036880r-5334000,l5640,5640xe" fillcolor="#2f3342 [3206]" stroked="f" strokeweight=".235mm">
                <v:stroke joinstyle="miter"/>
                <v:path arrowok="t" o:connecttype="custom" o:connectlocs="8276,5261;7835173,5261;7835173,967271;8276,967271" o:connectangles="0,0,0,0"/>
              </v:shape>
              <v:shape id="Freeform: Shape 21" o:spid="_x0000_s1031" style="position:absolute;top:5638;width:81622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" path="m5339927,915247r-1551940,c3787987,915247,3374067,956949,3327400,435187r,41702c3327400,236435,3132667,,2892213,l238760,c150707,,68580,26247,,71120l,6018954r5339927,l5339927,915247xe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line id="Straight Connector 22" o:spid="_x0000_s1032" style="position:absolute;visibility:visible;mso-wrap-style:square" from="7620,8382" to="7620,91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" strokecolor="#c0f400 [3204]" strokeweight="3pt">
                <v:stroke joinstyle="miter"/>
              </v:lin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1E"/>
    <w:rsid w:val="000052CA"/>
    <w:rsid w:val="0001495E"/>
    <w:rsid w:val="0001626D"/>
    <w:rsid w:val="00035454"/>
    <w:rsid w:val="002E0B9C"/>
    <w:rsid w:val="002E6287"/>
    <w:rsid w:val="00303AE1"/>
    <w:rsid w:val="00363B14"/>
    <w:rsid w:val="00385963"/>
    <w:rsid w:val="003949BD"/>
    <w:rsid w:val="004129B7"/>
    <w:rsid w:val="004D61A7"/>
    <w:rsid w:val="00524B92"/>
    <w:rsid w:val="0053630E"/>
    <w:rsid w:val="00560F76"/>
    <w:rsid w:val="0057184E"/>
    <w:rsid w:val="00576154"/>
    <w:rsid w:val="00591FFE"/>
    <w:rsid w:val="00682E30"/>
    <w:rsid w:val="006B7784"/>
    <w:rsid w:val="006F16F0"/>
    <w:rsid w:val="007520BE"/>
    <w:rsid w:val="007766E9"/>
    <w:rsid w:val="00780B03"/>
    <w:rsid w:val="008E59F7"/>
    <w:rsid w:val="00987C4F"/>
    <w:rsid w:val="009C671E"/>
    <w:rsid w:val="00A448C1"/>
    <w:rsid w:val="00A505FB"/>
    <w:rsid w:val="00A743FB"/>
    <w:rsid w:val="00AA61FB"/>
    <w:rsid w:val="00AA7AA0"/>
    <w:rsid w:val="00AB4981"/>
    <w:rsid w:val="00B43495"/>
    <w:rsid w:val="00B70211"/>
    <w:rsid w:val="00C529DE"/>
    <w:rsid w:val="00C84D21"/>
    <w:rsid w:val="00CA6B4F"/>
    <w:rsid w:val="00D0550B"/>
    <w:rsid w:val="00D92A7D"/>
    <w:rsid w:val="00DA4A43"/>
    <w:rsid w:val="00DA5BEB"/>
    <w:rsid w:val="00DE395C"/>
    <w:rsid w:val="00E2411A"/>
    <w:rsid w:val="00E37225"/>
    <w:rsid w:val="00E4032A"/>
    <w:rsid w:val="00E51439"/>
    <w:rsid w:val="00EF36A5"/>
    <w:rsid w:val="00FE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</w:latentStyles>
  <w:style w:type="paragraph" w:default="1" w:styleId="Normal">
    <w:name w:val="Normal"/>
    <w:qFormat/>
    <w:rsid w:val="00DE395C"/>
    <w:rPr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AB498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00000" w:themeColor="text1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C0F400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AB4981"/>
    <w:pPr>
      <w:spacing w:after="480"/>
      <w:contextualSpacing/>
    </w:pPr>
    <w:rPr>
      <w:rFonts w:asciiTheme="majorHAnsi" w:hAnsiTheme="majorHAnsi"/>
      <w:b/>
      <w:caps/>
      <w:color w:val="auto"/>
      <w:sz w:val="52"/>
    </w:rPr>
  </w:style>
  <w:style w:type="character" w:customStyle="1" w:styleId="TitleChar">
    <w:name w:val="Title Char"/>
    <w:basedOn w:val="DefaultParagraphFont"/>
    <w:link w:val="Title"/>
    <w:uiPriority w:val="6"/>
    <w:rsid w:val="00AB4981"/>
    <w:rPr>
      <w:rFonts w:asciiTheme="majorHAnsi" w:hAnsiTheme="majorHAnsi"/>
      <w:b/>
      <w:caps/>
      <w:color w:val="auto"/>
      <w:sz w:val="52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AB4981"/>
    <w:rPr>
      <w:rFonts w:asciiTheme="majorHAnsi" w:eastAsiaTheme="majorEastAsia" w:hAnsiTheme="majorHAnsi" w:cstheme="majorBidi"/>
      <w:color w:val="000000" w:themeColor="text1"/>
      <w:sz w:val="3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DE395C"/>
    <w:rPr>
      <w:rFonts w:asciiTheme="majorHAnsi" w:eastAsiaTheme="majorEastAsia" w:hAnsiTheme="majorHAnsi" w:cstheme="majorBidi"/>
      <w:color w:val="C0F400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C0F400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395C"/>
    <w:rPr>
      <w:color w:val="C0F400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CA6B4F"/>
    <w:pPr>
      <w:numPr>
        <w:numId w:val="3"/>
      </w:numPr>
      <w:spacing w:before="100" w:after="100" w:line="240" w:lineRule="auto"/>
      <w:contextualSpacing/>
    </w:pPr>
    <w:rPr>
      <w:color w:val="auto"/>
      <w:sz w:val="22"/>
      <w:szCs w:val="21"/>
    </w:r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95C"/>
    <w:rPr>
      <w:sz w:val="24"/>
      <w:szCs w:val="20"/>
    </w:rPr>
  </w:style>
  <w:style w:type="paragraph" w:customStyle="1" w:styleId="Details">
    <w:name w:val="Details"/>
    <w:basedOn w:val="Normal"/>
    <w:qFormat/>
    <w:rsid w:val="00AB4981"/>
    <w:pPr>
      <w:spacing w:after="360"/>
      <w:contextualSpacing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table" w:styleId="ListTable6Colorful">
    <w:name w:val="List Table 6 Colorful"/>
    <w:basedOn w:val="TableNormal"/>
    <w:uiPriority w:val="51"/>
    <w:rsid w:val="00D0550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old">
    <w:name w:val="Bold"/>
    <w:uiPriority w:val="1"/>
    <w:qFormat/>
    <w:rsid w:val="004129B7"/>
    <w:rPr>
      <w:b/>
      <w:color w:val="auto"/>
    </w:rPr>
  </w:style>
  <w:style w:type="character" w:styleId="Hyperlink">
    <w:name w:val="Hyperlink"/>
    <w:basedOn w:val="DefaultParagraphFont"/>
    <w:uiPriority w:val="99"/>
    <w:unhideWhenUsed/>
    <w:rsid w:val="008E59F7"/>
    <w:rPr>
      <w:color w:val="05D74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8E5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192.168.0.11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maan\AppData\Roaming\Microsoft\Templates\Education%20meeting%20agend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9443BB9EE6E4022A974B38BDE3B4F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559C3-EF4E-476D-BA58-0297E8A60CF2}"/>
      </w:docPartPr>
      <w:docPartBody>
        <w:p w:rsidR="00B27B57" w:rsidRDefault="00E525FB">
          <w:pPr>
            <w:pStyle w:val="79443BB9EE6E4022A974B38BDE3B4F65"/>
          </w:pPr>
          <w:r w:rsidRPr="004129B7">
            <w:rPr>
              <w:rStyle w:val="Bold"/>
            </w:rPr>
            <w:t>Date: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FB"/>
    <w:rsid w:val="00B27B57"/>
    <w:rsid w:val="00D22A88"/>
    <w:rsid w:val="00D87757"/>
    <w:rsid w:val="00E5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pPr>
      <w:spacing w:after="480" w:line="264" w:lineRule="auto"/>
      <w:contextualSpacing/>
    </w:pPr>
    <w:rPr>
      <w:rFonts w:asciiTheme="majorHAnsi" w:hAnsiTheme="majorHAnsi"/>
      <w:b/>
      <w:caps/>
      <w:sz w:val="52"/>
      <w:szCs w:val="20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6"/>
    <w:rPr>
      <w:rFonts w:asciiTheme="majorHAnsi" w:hAnsiTheme="majorHAnsi"/>
      <w:b/>
      <w:caps/>
      <w:sz w:val="52"/>
      <w:szCs w:val="20"/>
      <w:lang w:val="en-US" w:eastAsia="ja-JP"/>
    </w:rPr>
  </w:style>
  <w:style w:type="paragraph" w:customStyle="1" w:styleId="2AB9EA634008435EA52DA8D91BC551DB">
    <w:name w:val="2AB9EA634008435EA52DA8D91BC551DB"/>
  </w:style>
  <w:style w:type="paragraph" w:customStyle="1" w:styleId="3CD54F5D4E1141B6A4CC9F294EFB2CC3">
    <w:name w:val="3CD54F5D4E1141B6A4CC9F294EFB2CC3"/>
  </w:style>
  <w:style w:type="character" w:customStyle="1" w:styleId="Bold">
    <w:name w:val="Bold"/>
    <w:uiPriority w:val="1"/>
    <w:qFormat/>
    <w:rPr>
      <w:b/>
      <w:color w:val="auto"/>
    </w:rPr>
  </w:style>
  <w:style w:type="paragraph" w:customStyle="1" w:styleId="79443BB9EE6E4022A974B38BDE3B4F65">
    <w:name w:val="79443BB9EE6E4022A974B38BDE3B4F65"/>
  </w:style>
  <w:style w:type="paragraph" w:customStyle="1" w:styleId="BBE610D46E604C4E9083C4DEA62F796B">
    <w:name w:val="BBE610D46E604C4E9083C4DEA62F796B"/>
  </w:style>
  <w:style w:type="paragraph" w:customStyle="1" w:styleId="C0B2F277C6894736892B36B9AC7AD56A">
    <w:name w:val="C0B2F277C6894736892B36B9AC7AD56A"/>
  </w:style>
  <w:style w:type="paragraph" w:customStyle="1" w:styleId="44BC5861D3FA439AACDA39B658BD8A84">
    <w:name w:val="44BC5861D3FA439AACDA39B658BD8A84"/>
  </w:style>
  <w:style w:type="paragraph" w:customStyle="1" w:styleId="563F61C4298A45DB9F97BA70AA41D523">
    <w:name w:val="563F61C4298A45DB9F97BA70AA41D523"/>
  </w:style>
  <w:style w:type="paragraph" w:customStyle="1" w:styleId="DD1CAFD0B5324D2F94EE49C17004D470">
    <w:name w:val="DD1CAFD0B5324D2F94EE49C17004D470"/>
  </w:style>
  <w:style w:type="paragraph" w:customStyle="1" w:styleId="3641B0C661C846FA848567BAF90D1DF2">
    <w:name w:val="3641B0C661C846FA848567BAF90D1DF2"/>
  </w:style>
  <w:style w:type="paragraph" w:customStyle="1" w:styleId="99E0E9A9612D481B9399B2CECC8985C2">
    <w:name w:val="99E0E9A9612D481B9399B2CECC8985C2"/>
  </w:style>
  <w:style w:type="paragraph" w:customStyle="1" w:styleId="EC627EAE24E84221BBFB24B34A600FE7">
    <w:name w:val="EC627EAE24E84221BBFB24B34A600FE7"/>
  </w:style>
  <w:style w:type="paragraph" w:customStyle="1" w:styleId="7E8C3B3E09BD404AB7DC84B376376E03">
    <w:name w:val="7E8C3B3E09BD404AB7DC84B376376E03"/>
  </w:style>
  <w:style w:type="paragraph" w:customStyle="1" w:styleId="C9DE36900D9C426B993A296665E76DC5">
    <w:name w:val="C9DE36900D9C426B993A296665E76DC5"/>
  </w:style>
  <w:style w:type="paragraph" w:customStyle="1" w:styleId="A11ACDAB567440CB9147A0DEF61163FE">
    <w:name w:val="A11ACDAB567440CB9147A0DEF61163FE"/>
  </w:style>
  <w:style w:type="paragraph" w:customStyle="1" w:styleId="CB534B6F40044F8D8EBD479622B1BB9E">
    <w:name w:val="CB534B6F40044F8D8EBD479622B1BB9E"/>
  </w:style>
  <w:style w:type="paragraph" w:customStyle="1" w:styleId="C91CA919B8E248ABA6033344C1AA50CB">
    <w:name w:val="C91CA919B8E248ABA6033344C1AA50CB"/>
  </w:style>
  <w:style w:type="paragraph" w:customStyle="1" w:styleId="AAE8E69A55D8484F916BD95EEFCB79FA">
    <w:name w:val="AAE8E69A55D8484F916BD95EEFCB79FA"/>
  </w:style>
  <w:style w:type="paragraph" w:customStyle="1" w:styleId="22209D05B5484E2182A563B6470D6C0D">
    <w:name w:val="22209D05B5484E2182A563B6470D6C0D"/>
  </w:style>
  <w:style w:type="paragraph" w:customStyle="1" w:styleId="771EF76133554F48811C70CCDFE867D6">
    <w:name w:val="771EF76133554F48811C70CCDFE867D6"/>
  </w:style>
  <w:style w:type="paragraph" w:customStyle="1" w:styleId="CD30A982C7284D34A45EADB566ADDB32">
    <w:name w:val="CD30A982C7284D34A45EADB566ADDB32"/>
  </w:style>
  <w:style w:type="paragraph" w:customStyle="1" w:styleId="3CFB987DB6504CB1843C730DAA789A33">
    <w:name w:val="3CFB987DB6504CB1843C730DAA789A33"/>
  </w:style>
  <w:style w:type="paragraph" w:customStyle="1" w:styleId="7668F027E1B543199140689ACF111D24">
    <w:name w:val="7668F027E1B543199140689ACF111D24"/>
  </w:style>
  <w:style w:type="paragraph" w:customStyle="1" w:styleId="6A0059AF75454EA8B1BF15BB77CF8A0A">
    <w:name w:val="6A0059AF75454EA8B1BF15BB77CF8A0A"/>
  </w:style>
  <w:style w:type="paragraph" w:customStyle="1" w:styleId="23919D2731924ED2B817875348F94255">
    <w:name w:val="23919D2731924ED2B817875348F94255"/>
  </w:style>
  <w:style w:type="paragraph" w:customStyle="1" w:styleId="63E84E311527493A9ACC2B8CB4202377">
    <w:name w:val="63E84E311527493A9ACC2B8CB4202377"/>
  </w:style>
  <w:style w:type="paragraph" w:customStyle="1" w:styleId="044BF64F993448BF9BA6002DBBC1703F">
    <w:name w:val="044BF64F993448BF9BA6002DBBC1703F"/>
  </w:style>
  <w:style w:type="paragraph" w:customStyle="1" w:styleId="07517FAC59D34285946DB4C4D467C904">
    <w:name w:val="07517FAC59D34285946DB4C4D467C904"/>
  </w:style>
  <w:style w:type="paragraph" w:customStyle="1" w:styleId="8FF00562D277466E9D0D1769A51088BB">
    <w:name w:val="8FF00562D277466E9D0D1769A51088BB"/>
  </w:style>
  <w:style w:type="paragraph" w:customStyle="1" w:styleId="0A15E2CA5FAA46C6B01173B8DAC74B82">
    <w:name w:val="0A15E2CA5FAA46C6B01173B8DAC74B82"/>
  </w:style>
  <w:style w:type="paragraph" w:customStyle="1" w:styleId="3C6AFDB196FB476890030ECA131DC150">
    <w:name w:val="3C6AFDB196FB476890030ECA131DC150"/>
  </w:style>
  <w:style w:type="paragraph" w:customStyle="1" w:styleId="5FCF2C940B064CA088A56FD641BBA880">
    <w:name w:val="5FCF2C940B064CA088A56FD641BBA880"/>
  </w:style>
  <w:style w:type="paragraph" w:customStyle="1" w:styleId="03391F8C1B80473BB779BD11CFEE6298">
    <w:name w:val="03391F8C1B80473BB779BD11CFEE6298"/>
  </w:style>
  <w:style w:type="paragraph" w:customStyle="1" w:styleId="4217C34693A54B7BB1875148A1E065E3">
    <w:name w:val="4217C34693A54B7BB1875148A1E065E3"/>
  </w:style>
  <w:style w:type="paragraph" w:customStyle="1" w:styleId="B29D6CC1E08446DEACC3954BB8070852">
    <w:name w:val="B29D6CC1E08446DEACC3954BB8070852"/>
  </w:style>
  <w:style w:type="paragraph" w:customStyle="1" w:styleId="2543E208078F41E193DEACF4B27F0B47">
    <w:name w:val="2543E208078F41E193DEACF4B27F0B47"/>
  </w:style>
  <w:style w:type="paragraph" w:customStyle="1" w:styleId="39828332720A4A7DA88AD470766CE6D6">
    <w:name w:val="39828332720A4A7DA88AD470766CE6D6"/>
  </w:style>
  <w:style w:type="paragraph" w:customStyle="1" w:styleId="3849BDAB90D949058CB0FAEB4B5043F3">
    <w:name w:val="3849BDAB90D949058CB0FAEB4B5043F3"/>
  </w:style>
  <w:style w:type="paragraph" w:customStyle="1" w:styleId="1DF0D68A517F4AF5A5C1B77588910DE5">
    <w:name w:val="1DF0D68A517F4AF5A5C1B77588910DE5"/>
  </w:style>
  <w:style w:type="paragraph" w:customStyle="1" w:styleId="AA13DBD3D2EA4A88805D3985211617D8">
    <w:name w:val="AA13DBD3D2EA4A88805D3985211617D8"/>
  </w:style>
  <w:style w:type="paragraph" w:customStyle="1" w:styleId="FD6BE434C78D4F9E9156F0865A371272">
    <w:name w:val="FD6BE434C78D4F9E9156F0865A371272"/>
  </w:style>
  <w:style w:type="paragraph" w:customStyle="1" w:styleId="0368D5E4A9F247E9A70881EF349D5044">
    <w:name w:val="0368D5E4A9F247E9A70881EF349D5044"/>
  </w:style>
  <w:style w:type="paragraph" w:customStyle="1" w:styleId="FBE49D307A4A47BCBB8229564559010C">
    <w:name w:val="FBE49D307A4A47BCBB8229564559010C"/>
  </w:style>
  <w:style w:type="paragraph" w:customStyle="1" w:styleId="DCB90A7E12D4497C88B5F4C8C6E9CE03">
    <w:name w:val="DCB90A7E12D4497C88B5F4C8C6E9CE03"/>
  </w:style>
  <w:style w:type="paragraph" w:customStyle="1" w:styleId="7729DC3FCB8A420DB7DEBB29D733F372">
    <w:name w:val="7729DC3FCB8A420DB7DEBB29D733F372"/>
  </w:style>
  <w:style w:type="paragraph" w:customStyle="1" w:styleId="56766E03F1AB4023BE5B05E63DBFABA3">
    <w:name w:val="56766E03F1AB4023BE5B05E63DBFABA3"/>
  </w:style>
  <w:style w:type="paragraph" w:customStyle="1" w:styleId="96C6418C8A0B42528C0A64FFBC76C53B">
    <w:name w:val="96C6418C8A0B42528C0A64FFBC76C53B"/>
  </w:style>
  <w:style w:type="paragraph" w:customStyle="1" w:styleId="E1D8C431297941ED8C26BE2F1BAA8A39">
    <w:name w:val="E1D8C431297941ED8C26BE2F1BAA8A39"/>
  </w:style>
  <w:style w:type="paragraph" w:styleId="ListBullet">
    <w:name w:val="List Bullet"/>
    <w:basedOn w:val="Normal"/>
    <w:uiPriority w:val="10"/>
    <w:qFormat/>
    <w:pPr>
      <w:numPr>
        <w:numId w:val="1"/>
      </w:numPr>
      <w:spacing w:before="100" w:after="100" w:line="240" w:lineRule="auto"/>
      <w:contextualSpacing/>
    </w:pPr>
    <w:rPr>
      <w:szCs w:val="21"/>
      <w:lang w:val="en-US" w:eastAsia="ja-JP"/>
    </w:rPr>
  </w:style>
  <w:style w:type="paragraph" w:customStyle="1" w:styleId="7867B09D98614064AA32A7BB966E8F30">
    <w:name w:val="7867B09D98614064AA32A7BB966E8F30"/>
  </w:style>
  <w:style w:type="paragraph" w:customStyle="1" w:styleId="DF9A9FF4FCC4423B93AB8B43D96F6099">
    <w:name w:val="DF9A9FF4FCC4423B93AB8B43D96F6099"/>
  </w:style>
  <w:style w:type="paragraph" w:customStyle="1" w:styleId="1E0FE860E7EE4E158D2C6EEFFD9F3A5A">
    <w:name w:val="1E0FE860E7EE4E158D2C6EEFFD9F3A5A"/>
  </w:style>
  <w:style w:type="paragraph" w:customStyle="1" w:styleId="A5ED2F5BA6DF478FB5247496F99F22E5">
    <w:name w:val="A5ED2F5BA6DF478FB5247496F99F22E5"/>
  </w:style>
  <w:style w:type="paragraph" w:customStyle="1" w:styleId="BC23CFC34D2E43C7AA76C7FF66FF0BEB">
    <w:name w:val="BC23CFC34D2E43C7AA76C7FF66FF0BEB"/>
  </w:style>
  <w:style w:type="paragraph" w:customStyle="1" w:styleId="2634E1DD64D34F29A9FEBBF93B4F4685">
    <w:name w:val="2634E1DD64D34F29A9FEBBF93B4F4685"/>
  </w:style>
  <w:style w:type="paragraph" w:customStyle="1" w:styleId="F3466EC428694D84B5EE8303AD2CB04C">
    <w:name w:val="F3466EC428694D84B5EE8303AD2CB04C"/>
  </w:style>
  <w:style w:type="paragraph" w:customStyle="1" w:styleId="F4177FFFC7FE466AB753A0645E02BDD1">
    <w:name w:val="F4177FFFC7FE466AB753A0645E02BDD1"/>
  </w:style>
  <w:style w:type="paragraph" w:customStyle="1" w:styleId="B6C8C087F68E4A9BBA99792AFA18849F">
    <w:name w:val="B6C8C087F68E4A9BBA99792AFA18849F"/>
  </w:style>
  <w:style w:type="paragraph" w:customStyle="1" w:styleId="83BA615B57F34E92A99877DD75B6EF81">
    <w:name w:val="83BA615B57F34E92A99877DD75B6EF81"/>
  </w:style>
  <w:style w:type="paragraph" w:customStyle="1" w:styleId="F55591734B894682BCC569FD9080BF06">
    <w:name w:val="F55591734B894682BCC569FD9080BF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0F400"/>
      </a:accent1>
      <a:accent2>
        <a:srgbClr val="05D74D"/>
      </a:accent2>
      <a:accent3>
        <a:srgbClr val="2F3342"/>
      </a:accent3>
      <a:accent4>
        <a:srgbClr val="038B30"/>
      </a:accent4>
      <a:accent5>
        <a:srgbClr val="05EE55"/>
      </a:accent5>
      <a:accent6>
        <a:srgbClr val="70AD47"/>
      </a:accent6>
      <a:hlink>
        <a:srgbClr val="05D74D"/>
      </a:hlink>
      <a:folHlink>
        <a:srgbClr val="C0F40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4541DF-FE98-4CDD-A14C-B9B092272D0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7EDC465-A9D7-41E2-9066-2C89819E11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29FACA-0367-4DBE-BFE4-9FFF754631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Education meeting agenda</Template>
  <TotalTime>0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2023-01-15T03:56:00Z</dcterms:created>
  <dcterms:modified xsi:type="dcterms:W3CDTF">2023-01-15T21:54:00Z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