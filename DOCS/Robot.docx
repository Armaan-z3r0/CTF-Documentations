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:rsidTr="002B06E9">
        <w:trPr>
          <w:trHeight w:val="1256"/>
          <w:jc w:val="center"/>
        </w:trPr>
        <w:tc>
          <w:tcPr>
            <w:tcW w:w="3539" w:type="dxa"/>
            <w:hideMark/>
          </w:tcPr>
          <w:p w:rsidR="00A340F2" w:rsidRPr="00064E3E" w:rsidRDefault="009928AD" w:rsidP="00064E3E">
            <w:pPr>
              <w:pStyle w:val="Title"/>
            </w:pPr>
            <w:r>
              <w:t>MR. ROBOT</w:t>
            </w:r>
          </w:p>
        </w:tc>
        <w:tc>
          <w:tcPr>
            <w:tcW w:w="3539" w:type="dxa"/>
          </w:tcPr>
          <w:p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:rsidR="00A340F2" w:rsidRDefault="00A340F2" w:rsidP="002F5404"/>
        </w:tc>
      </w:tr>
      <w:tr w:rsidR="00A340F2" w:rsidTr="002B06E9">
        <w:trPr>
          <w:trHeight w:val="1364"/>
          <w:jc w:val="center"/>
        </w:trPr>
        <w:tc>
          <w:tcPr>
            <w:tcW w:w="3539" w:type="dxa"/>
            <w:hideMark/>
          </w:tcPr>
          <w:p w:rsidR="00A340F2" w:rsidRPr="009928AD" w:rsidRDefault="009928AD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Order Summary</w:t>
            </w:r>
          </w:p>
        </w:tc>
        <w:tc>
          <w:tcPr>
            <w:tcW w:w="3539" w:type="dxa"/>
            <w:hideMark/>
          </w:tcPr>
          <w:p w:rsidR="00A340F2" w:rsidRPr="00064E3E" w:rsidRDefault="00A340F2" w:rsidP="002F540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539" w:type="dxa"/>
            <w:hideMark/>
          </w:tcPr>
          <w:p w:rsidR="00A340F2" w:rsidRPr="00EC16CD" w:rsidRDefault="00A340F2" w:rsidP="002F5404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7201A7" w:rsidRDefault="007201A7" w:rsidP="00A36725"/>
    <w:p w:rsidR="009928AD" w:rsidRDefault="009928AD" w:rsidP="00A36725"/>
    <w:p w:rsidR="009928AD" w:rsidRPr="00A340F2" w:rsidRDefault="009928AD" w:rsidP="00A36725">
      <w:r>
        <w:t xml:space="preserve">    </w:t>
      </w:r>
    </w:p>
    <w:tbl>
      <w:tblPr>
        <w:tblStyle w:val="SalesInfo"/>
        <w:tblW w:w="0" w:type="auto"/>
        <w:tblLook w:val="04A0" w:firstRow="1" w:lastRow="0" w:firstColumn="1" w:lastColumn="0" w:noHBand="0" w:noVBand="1"/>
      </w:tblPr>
      <w:tblGrid>
        <w:gridCol w:w="2689"/>
        <w:gridCol w:w="7813"/>
      </w:tblGrid>
      <w:tr w:rsidR="009928AD" w:rsidTr="00992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:rsidR="009928AD" w:rsidRDefault="009928AD" w:rsidP="00A36725">
            <w:r>
              <w:t>Steps</w:t>
            </w:r>
          </w:p>
        </w:tc>
        <w:tc>
          <w:tcPr>
            <w:tcW w:w="7813" w:type="dxa"/>
          </w:tcPr>
          <w:p w:rsidR="009928AD" w:rsidRDefault="009928AD" w:rsidP="00A36725">
            <w:r>
              <w:t>Desicription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1</w:t>
            </w:r>
          </w:p>
        </w:tc>
        <w:tc>
          <w:tcPr>
            <w:tcW w:w="7813" w:type="dxa"/>
          </w:tcPr>
          <w:p w:rsidR="009928AD" w:rsidRDefault="009928AD" w:rsidP="00A36725">
            <w:r>
              <w:t xml:space="preserve">Using Nmap to get IP address and scan the targeted machine 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2</w:t>
            </w:r>
          </w:p>
        </w:tc>
        <w:tc>
          <w:tcPr>
            <w:tcW w:w="7813" w:type="dxa"/>
          </w:tcPr>
          <w:p w:rsidR="009928AD" w:rsidRDefault="009928AD" w:rsidP="00A36725">
            <w:r>
              <w:t>Targeting the 80/tcp port (http)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3</w:t>
            </w:r>
          </w:p>
        </w:tc>
        <w:tc>
          <w:tcPr>
            <w:tcW w:w="7813" w:type="dxa"/>
          </w:tcPr>
          <w:p w:rsidR="009928AD" w:rsidRDefault="009928AD" w:rsidP="00A36725">
            <w:r>
              <w:t>Using Go</w:t>
            </w:r>
            <w:r w:rsidR="006B620D">
              <w:t xml:space="preserve"> </w:t>
            </w:r>
            <w:r>
              <w:t xml:space="preserve">Buster </w:t>
            </w:r>
            <w:r w:rsidR="006B620D">
              <w:t>to find</w:t>
            </w:r>
            <w:r>
              <w:t xml:space="preserve"> hidden directories</w:t>
            </w:r>
            <w:r w:rsidR="006B620D">
              <w:t xml:space="preserve"> 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4</w:t>
            </w:r>
          </w:p>
        </w:tc>
        <w:tc>
          <w:tcPr>
            <w:tcW w:w="7813" w:type="dxa"/>
          </w:tcPr>
          <w:p w:rsidR="009928AD" w:rsidRDefault="006B620D" w:rsidP="00A36725">
            <w:r>
              <w:t xml:space="preserve">Changing directory to robot and downloading wordlist 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5</w:t>
            </w:r>
          </w:p>
        </w:tc>
        <w:tc>
          <w:tcPr>
            <w:tcW w:w="7813" w:type="dxa"/>
          </w:tcPr>
          <w:p w:rsidR="009928AD" w:rsidRDefault="006B620D" w:rsidP="00A36725">
            <w:r>
              <w:t xml:space="preserve">Filtering the wordlist 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6</w:t>
            </w:r>
          </w:p>
        </w:tc>
        <w:tc>
          <w:tcPr>
            <w:tcW w:w="7813" w:type="dxa"/>
          </w:tcPr>
          <w:p w:rsidR="009928AD" w:rsidRDefault="00BD78CA" w:rsidP="00A36725">
            <w:r>
              <w:t xml:space="preserve">Using </w:t>
            </w:r>
            <w:r w:rsidR="002F2F92">
              <w:t>Burp suite</w:t>
            </w:r>
            <w:r>
              <w:t xml:space="preserve"> to see the request type</w:t>
            </w:r>
          </w:p>
        </w:tc>
      </w:tr>
      <w:tr w:rsidR="009928AD" w:rsidTr="009928AD">
        <w:tc>
          <w:tcPr>
            <w:tcW w:w="2689" w:type="dxa"/>
          </w:tcPr>
          <w:p w:rsidR="009928AD" w:rsidRDefault="009928AD" w:rsidP="00A36725">
            <w:r>
              <w:t>7</w:t>
            </w:r>
          </w:p>
        </w:tc>
        <w:tc>
          <w:tcPr>
            <w:tcW w:w="7813" w:type="dxa"/>
          </w:tcPr>
          <w:p w:rsidR="009928AD" w:rsidRDefault="00BD78CA" w:rsidP="00A36725">
            <w:r>
              <w:t>Doing a Br</w:t>
            </w:r>
            <w:r w:rsidR="00B37E50">
              <w:t>ute force attack on the login page to find user name using Hydra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8</w:t>
            </w:r>
          </w:p>
        </w:tc>
        <w:tc>
          <w:tcPr>
            <w:tcW w:w="7813" w:type="dxa"/>
          </w:tcPr>
          <w:p w:rsidR="00BD78CA" w:rsidRDefault="00B37E50" w:rsidP="00A36725">
            <w:r>
              <w:t>Doing another brute force attack to get pass</w:t>
            </w:r>
            <w:r w:rsidR="0090208B">
              <w:t xml:space="preserve">word </w:t>
            </w:r>
          </w:p>
          <w:p w:rsidR="0090208B" w:rsidRDefault="002F2F92" w:rsidP="00A36725">
            <w:r>
              <w:t>Login:</w:t>
            </w:r>
            <w:r w:rsidR="0090208B">
              <w:t xml:space="preserve"> Elliot password:ER28-0652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9</w:t>
            </w:r>
          </w:p>
        </w:tc>
        <w:tc>
          <w:tcPr>
            <w:tcW w:w="7813" w:type="dxa"/>
          </w:tcPr>
          <w:p w:rsidR="00BD78CA" w:rsidRDefault="0090208B" w:rsidP="00A36725">
            <w:r>
              <w:t xml:space="preserve">The </w:t>
            </w:r>
            <w:r w:rsidR="002F2F92">
              <w:t>WordPress</w:t>
            </w:r>
            <w:r>
              <w:t xml:space="preserve"> website is using </w:t>
            </w:r>
            <w:r w:rsidR="002F2F92">
              <w:t xml:space="preserve">4.3.1 which is exploitable using Metasploit 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10</w:t>
            </w:r>
          </w:p>
        </w:tc>
        <w:tc>
          <w:tcPr>
            <w:tcW w:w="7813" w:type="dxa"/>
          </w:tcPr>
          <w:p w:rsidR="00BD78CA" w:rsidRDefault="002F2F92" w:rsidP="00A36725">
            <w:r>
              <w:t xml:space="preserve">Getting a Meterpreter session 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11</w:t>
            </w:r>
          </w:p>
        </w:tc>
        <w:tc>
          <w:tcPr>
            <w:tcW w:w="7813" w:type="dxa"/>
          </w:tcPr>
          <w:p w:rsidR="00BD78CA" w:rsidRDefault="002F2F92" w:rsidP="00A36725">
            <w:r>
              <w:t>Converting Meterpreter &gt; Shell &gt; TTY shell using python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12</w:t>
            </w:r>
          </w:p>
        </w:tc>
        <w:tc>
          <w:tcPr>
            <w:tcW w:w="7813" w:type="dxa"/>
          </w:tcPr>
          <w:p w:rsidR="00BD78CA" w:rsidRDefault="00A47D31" w:rsidP="00A36725">
            <w:r>
              <w:t>Channing</w:t>
            </w:r>
            <w:r w:rsidR="002F2F92">
              <w:t xml:space="preserve"> the directories to </w:t>
            </w:r>
            <w:r>
              <w:t>home/robot/password.raw-md5</w:t>
            </w:r>
          </w:p>
        </w:tc>
      </w:tr>
      <w:tr w:rsidR="00BD78CA" w:rsidTr="009928AD">
        <w:tc>
          <w:tcPr>
            <w:tcW w:w="2689" w:type="dxa"/>
          </w:tcPr>
          <w:p w:rsidR="00BD78CA" w:rsidRDefault="00BD78CA" w:rsidP="00A36725">
            <w:r>
              <w:t>13</w:t>
            </w:r>
          </w:p>
        </w:tc>
        <w:tc>
          <w:tcPr>
            <w:tcW w:w="7813" w:type="dxa"/>
          </w:tcPr>
          <w:p w:rsidR="00BD78CA" w:rsidRDefault="00A47D31" w:rsidP="00A36725">
            <w:r>
              <w:t xml:space="preserve">After Decrypting the password is </w:t>
            </w:r>
            <w:r w:rsidRPr="00A47D31">
              <w:t>abcdefghijklmnopqrstuvwxyz</w:t>
            </w:r>
          </w:p>
        </w:tc>
      </w:tr>
      <w:tr w:rsidR="00A47D31" w:rsidTr="009928AD">
        <w:tc>
          <w:tcPr>
            <w:tcW w:w="2689" w:type="dxa"/>
          </w:tcPr>
          <w:p w:rsidR="00A47D31" w:rsidRDefault="00A47D31" w:rsidP="00A36725">
            <w:r>
              <w:t>14</w:t>
            </w:r>
          </w:p>
        </w:tc>
        <w:tc>
          <w:tcPr>
            <w:tcW w:w="7813" w:type="dxa"/>
          </w:tcPr>
          <w:p w:rsidR="00A47D31" w:rsidRDefault="00A47D31" w:rsidP="00A36725">
            <w:r>
              <w:t xml:space="preserve">Now we </w:t>
            </w:r>
            <w:proofErr w:type="spellStart"/>
            <w:r>
              <w:t>su</w:t>
            </w:r>
            <w:proofErr w:type="spellEnd"/>
            <w:r>
              <w:t xml:space="preserve"> as robot</w:t>
            </w:r>
          </w:p>
        </w:tc>
      </w:tr>
      <w:tr w:rsidR="00A47D31" w:rsidTr="009928AD">
        <w:tc>
          <w:tcPr>
            <w:tcW w:w="2689" w:type="dxa"/>
          </w:tcPr>
          <w:p w:rsidR="00A47D31" w:rsidRDefault="00A47D31" w:rsidP="00A36725">
            <w:r>
              <w:t>15</w:t>
            </w:r>
          </w:p>
        </w:tc>
        <w:tc>
          <w:tcPr>
            <w:tcW w:w="7813" w:type="dxa"/>
          </w:tcPr>
          <w:p w:rsidR="00A47D31" w:rsidRDefault="00A47D31" w:rsidP="00A36725">
            <w:r>
              <w:t>Running the following command to check the which file are allowed to run as root</w:t>
            </w:r>
          </w:p>
          <w:p w:rsidR="00A47D31" w:rsidRDefault="00A47D31" w:rsidP="00A36725">
            <w:r>
              <w:t>Find / -perm -4000 -type f 2&gt;/dev/null</w:t>
            </w:r>
          </w:p>
        </w:tc>
      </w:tr>
      <w:tr w:rsidR="00A47D31" w:rsidTr="009928AD">
        <w:tc>
          <w:tcPr>
            <w:tcW w:w="2689" w:type="dxa"/>
          </w:tcPr>
          <w:p w:rsidR="00A47D31" w:rsidRDefault="00A47D31" w:rsidP="00A36725">
            <w:r>
              <w:t>16</w:t>
            </w:r>
          </w:p>
        </w:tc>
        <w:tc>
          <w:tcPr>
            <w:tcW w:w="7813" w:type="dxa"/>
          </w:tcPr>
          <w:p w:rsidR="00A47D31" w:rsidRDefault="00A47D31" w:rsidP="00A36725">
            <w:r>
              <w:t xml:space="preserve">Running N-map using interactive mode </w:t>
            </w:r>
          </w:p>
        </w:tc>
      </w:tr>
      <w:tr w:rsidR="00A47D31" w:rsidTr="009928AD">
        <w:tc>
          <w:tcPr>
            <w:tcW w:w="2689" w:type="dxa"/>
          </w:tcPr>
          <w:p w:rsidR="00A47D31" w:rsidRDefault="00A47D31" w:rsidP="00A36725">
            <w:r>
              <w:t>17</w:t>
            </w:r>
          </w:p>
        </w:tc>
        <w:tc>
          <w:tcPr>
            <w:tcW w:w="7813" w:type="dxa"/>
          </w:tcPr>
          <w:p w:rsidR="00A47D31" w:rsidRDefault="00C52182" w:rsidP="00A36725">
            <w:r>
              <w:t xml:space="preserve">Checking </w:t>
            </w:r>
            <w:r w:rsidR="008933E5">
              <w:t>if</w:t>
            </w:r>
            <w:r>
              <w:t xml:space="preserve"> we are root or not </w:t>
            </w:r>
            <w:proofErr w:type="gramStart"/>
            <w:r w:rsidR="008933E5">
              <w:t>using !whoami</w:t>
            </w:r>
            <w:proofErr w:type="gramEnd"/>
            <w:r>
              <w:t xml:space="preserve"> command </w:t>
            </w:r>
          </w:p>
        </w:tc>
      </w:tr>
      <w:tr w:rsidR="00A47D31" w:rsidTr="009928AD">
        <w:tc>
          <w:tcPr>
            <w:tcW w:w="2689" w:type="dxa"/>
          </w:tcPr>
          <w:p w:rsidR="00A47D31" w:rsidRDefault="00A47D31" w:rsidP="00A36725">
            <w:bookmarkStart w:id="0" w:name="_GoBack" w:colFirst="2" w:colLast="2"/>
            <w:r>
              <w:t>18</w:t>
            </w:r>
          </w:p>
        </w:tc>
        <w:tc>
          <w:tcPr>
            <w:tcW w:w="7813" w:type="dxa"/>
          </w:tcPr>
          <w:p w:rsidR="00A47D31" w:rsidRDefault="00C52182" w:rsidP="00A36725">
            <w:r w:rsidRPr="00C52182">
              <w:drawing>
                <wp:inline distT="0" distB="0" distL="0" distR="0" wp14:anchorId="49505A77" wp14:editId="0DE56820">
                  <wp:extent cx="4389500" cy="8763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500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9928AD" w:rsidRPr="00A340F2" w:rsidRDefault="009928AD" w:rsidP="00A36725"/>
    <w:sectPr w:rsidR="009928AD" w:rsidRPr="00A340F2" w:rsidSect="002B06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0335" w:rsidRDefault="00620335">
      <w:pPr>
        <w:spacing w:line="240" w:lineRule="auto"/>
      </w:pPr>
      <w:r>
        <w:separator/>
      </w:r>
    </w:p>
    <w:p w:rsidR="00620335" w:rsidRDefault="00620335"/>
  </w:endnote>
  <w:endnote w:type="continuationSeparator" w:id="0">
    <w:p w:rsidR="00620335" w:rsidRDefault="00620335">
      <w:pPr>
        <w:spacing w:line="240" w:lineRule="auto"/>
      </w:pPr>
      <w:r>
        <w:continuationSeparator/>
      </w:r>
    </w:p>
    <w:p w:rsidR="00620335" w:rsidRDefault="006203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20D" w:rsidRDefault="006B620D">
    <w:pPr>
      <w:pStyle w:val="Footer"/>
    </w:pPr>
  </w:p>
  <w:p w:rsidR="006B620D" w:rsidRDefault="006B62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20D" w:rsidRDefault="006B620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B7220F" wp14:editId="731A8B59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B620D" w:rsidRDefault="006B620D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B7220F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:rsidR="006B620D" w:rsidRDefault="006B620D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0335" w:rsidRDefault="00620335">
      <w:pPr>
        <w:spacing w:line="240" w:lineRule="auto"/>
      </w:pPr>
      <w:r>
        <w:separator/>
      </w:r>
    </w:p>
    <w:p w:rsidR="00620335" w:rsidRDefault="00620335"/>
  </w:footnote>
  <w:footnote w:type="continuationSeparator" w:id="0">
    <w:p w:rsidR="00620335" w:rsidRDefault="00620335">
      <w:pPr>
        <w:spacing w:line="240" w:lineRule="auto"/>
      </w:pPr>
      <w:r>
        <w:continuationSeparator/>
      </w:r>
    </w:p>
    <w:p w:rsidR="00620335" w:rsidRDefault="006203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20D" w:rsidRDefault="006B620D"/>
  <w:p w:rsidR="006B620D" w:rsidRDefault="006B62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20D" w:rsidRDefault="006B620D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870CFC" wp14:editId="4588A7E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B620D" w:rsidRDefault="006B620D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870CFC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:rsidR="006B620D" w:rsidRDefault="006B620D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B2"/>
    <w:rsid w:val="00064E3E"/>
    <w:rsid w:val="00077551"/>
    <w:rsid w:val="000A6E91"/>
    <w:rsid w:val="000E7C40"/>
    <w:rsid w:val="001667B2"/>
    <w:rsid w:val="001817A4"/>
    <w:rsid w:val="001A035C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2F92"/>
    <w:rsid w:val="002F5404"/>
    <w:rsid w:val="00316D06"/>
    <w:rsid w:val="003D23A0"/>
    <w:rsid w:val="004858C9"/>
    <w:rsid w:val="004870D2"/>
    <w:rsid w:val="004A10E9"/>
    <w:rsid w:val="005E394D"/>
    <w:rsid w:val="00620335"/>
    <w:rsid w:val="00662DFA"/>
    <w:rsid w:val="006B4542"/>
    <w:rsid w:val="006B620D"/>
    <w:rsid w:val="006F038A"/>
    <w:rsid w:val="007201A7"/>
    <w:rsid w:val="007B4FC5"/>
    <w:rsid w:val="007E0DF2"/>
    <w:rsid w:val="007E1D3F"/>
    <w:rsid w:val="00865DB9"/>
    <w:rsid w:val="0089202B"/>
    <w:rsid w:val="008933E5"/>
    <w:rsid w:val="008B5297"/>
    <w:rsid w:val="0090208B"/>
    <w:rsid w:val="009415D1"/>
    <w:rsid w:val="00947F34"/>
    <w:rsid w:val="009928AD"/>
    <w:rsid w:val="009D3F3C"/>
    <w:rsid w:val="00A340F2"/>
    <w:rsid w:val="00A36725"/>
    <w:rsid w:val="00A47D31"/>
    <w:rsid w:val="00B37E50"/>
    <w:rsid w:val="00B66C63"/>
    <w:rsid w:val="00B727BE"/>
    <w:rsid w:val="00BD78CA"/>
    <w:rsid w:val="00C52182"/>
    <w:rsid w:val="00CE3710"/>
    <w:rsid w:val="00CF2287"/>
    <w:rsid w:val="00D33124"/>
    <w:rsid w:val="00D52D8D"/>
    <w:rsid w:val="00D73210"/>
    <w:rsid w:val="00DB62EF"/>
    <w:rsid w:val="00EB63A0"/>
    <w:rsid w:val="00EC16CD"/>
    <w:rsid w:val="00EF3C05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91F5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Service%20invoice%20(Green%20Gradient%20design).dotx" TargetMode="External"/></Relationship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2023-04-21T18:54:00Z</dcterms:created>
  <dcterms:modified xsi:type="dcterms:W3CDTF">2023-04-22T18:01:00Z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